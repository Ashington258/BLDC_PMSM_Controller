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B3844" w14:textId="168E64D5" w:rsidR="0027612A" w:rsidRDefault="00343E96" w:rsidP="00343E96">
      <w:pPr>
        <w:pStyle w:val="1"/>
      </w:pPr>
      <w:r>
        <w:rPr>
          <w:rFonts w:hint="eastAsia"/>
        </w:rPr>
        <w:t>设计任务于要求</w:t>
      </w:r>
    </w:p>
    <w:p w14:paraId="1E7FF92C" w14:textId="6A2B2169" w:rsidR="00343E96" w:rsidRDefault="00343E96" w:rsidP="00343E96">
      <w:pPr>
        <w:pStyle w:val="2"/>
      </w:pPr>
      <w:r>
        <w:rPr>
          <w:rFonts w:hint="eastAsia"/>
        </w:rPr>
        <w:t>设计任务</w:t>
      </w:r>
    </w:p>
    <w:p w14:paraId="1120A36C" w14:textId="77777777" w:rsidR="00343E96" w:rsidRDefault="00343E96" w:rsidP="00343E96">
      <w:pPr>
        <w:pStyle w:val="0"/>
        <w:ind w:firstLine="480"/>
        <w:rPr>
          <w:shd w:val="clear" w:color="auto" w:fill="FFFFFF"/>
        </w:rPr>
      </w:pPr>
      <w:r>
        <w:rPr>
          <w:rFonts w:hint="eastAsia"/>
          <w:shd w:val="clear" w:color="auto" w:fill="FFFFFF"/>
        </w:rPr>
        <w:t>主要任务：</w:t>
      </w:r>
    </w:p>
    <w:p w14:paraId="2C2A136B" w14:textId="77777777" w:rsidR="00343E96" w:rsidRDefault="00343E96" w:rsidP="00343E96">
      <w:pPr>
        <w:pStyle w:val="0"/>
        <w:ind w:firstLine="480"/>
        <w:rPr>
          <w:rFonts w:hint="eastAsia"/>
          <w:shd w:val="clear" w:color="auto" w:fill="FFFFFF"/>
        </w:rPr>
      </w:pPr>
      <w:r>
        <w:rPr>
          <w:rFonts w:hint="eastAsia"/>
          <w:shd w:val="clear" w:color="auto" w:fill="FFFFFF"/>
        </w:rPr>
        <w:t>1.</w:t>
      </w:r>
      <w:r>
        <w:rPr>
          <w:rFonts w:hint="eastAsia"/>
          <w:shd w:val="clear" w:color="auto" w:fill="FFFFFF"/>
        </w:rPr>
        <w:t>基于</w:t>
      </w:r>
      <w:r>
        <w:rPr>
          <w:rFonts w:hint="eastAsia"/>
          <w:shd w:val="clear" w:color="auto" w:fill="FFFFFF"/>
        </w:rPr>
        <w:t>PI</w:t>
      </w:r>
      <w:r>
        <w:rPr>
          <w:rFonts w:hint="eastAsia"/>
          <w:shd w:val="clear" w:color="auto" w:fill="FFFFFF"/>
        </w:rPr>
        <w:t>的有感无刷直流电机速度闭环控制系统仿真</w:t>
      </w:r>
    </w:p>
    <w:p w14:paraId="6537B7A7" w14:textId="77777777" w:rsidR="00343E96" w:rsidRDefault="00343E96" w:rsidP="00343E96">
      <w:pPr>
        <w:pStyle w:val="0"/>
        <w:ind w:firstLine="480"/>
        <w:rPr>
          <w:rFonts w:hint="eastAsia"/>
          <w:shd w:val="clear" w:color="auto" w:fill="FFFFFF"/>
        </w:rPr>
      </w:pPr>
      <w:r>
        <w:rPr>
          <w:rFonts w:hint="eastAsia"/>
          <w:shd w:val="clear" w:color="auto" w:fill="FFFFFF"/>
        </w:rPr>
        <w:t>2.</w:t>
      </w:r>
      <w:r>
        <w:rPr>
          <w:rFonts w:hint="eastAsia"/>
          <w:shd w:val="clear" w:color="auto" w:fill="FFFFFF"/>
        </w:rPr>
        <w:t>设计并制作有感无刷直流电机驱动模块</w:t>
      </w:r>
    </w:p>
    <w:p w14:paraId="42C596BC" w14:textId="55DF75AE" w:rsidR="00343E96" w:rsidRPr="00343E96" w:rsidRDefault="00343E96" w:rsidP="00343E96">
      <w:pPr>
        <w:pStyle w:val="0"/>
        <w:ind w:firstLine="480"/>
        <w:rPr>
          <w:rFonts w:hint="eastAsia"/>
          <w:shd w:val="clear" w:color="auto" w:fill="FFFFFF"/>
        </w:rPr>
      </w:pPr>
      <w:r>
        <w:rPr>
          <w:rFonts w:hint="eastAsia"/>
          <w:shd w:val="clear" w:color="auto" w:fill="FFFFFF"/>
        </w:rPr>
        <w:t>3.</w:t>
      </w:r>
      <w:r>
        <w:rPr>
          <w:rFonts w:hint="eastAsia"/>
          <w:shd w:val="clear" w:color="auto" w:fill="FFFFFF"/>
        </w:rPr>
        <w:t>采用单片机实现有感无刷直流电机的速度控制。</w:t>
      </w:r>
    </w:p>
    <w:p w14:paraId="292C0818" w14:textId="553A7A08" w:rsidR="00343E96" w:rsidRDefault="00343E96" w:rsidP="00343E96">
      <w:pPr>
        <w:pStyle w:val="2"/>
      </w:pPr>
      <w:r>
        <w:rPr>
          <w:rFonts w:hint="eastAsia"/>
        </w:rPr>
        <w:t>设计要求</w:t>
      </w:r>
    </w:p>
    <w:p w14:paraId="19FC9728" w14:textId="77777777" w:rsidR="00343E96" w:rsidRDefault="00343E96" w:rsidP="00343E96">
      <w:pPr>
        <w:pStyle w:val="0"/>
        <w:ind w:firstLine="480"/>
        <w:rPr>
          <w:rFonts w:hint="eastAsia"/>
          <w:lang w:bidi="ar"/>
        </w:rPr>
      </w:pPr>
      <w:r>
        <w:rPr>
          <w:rFonts w:hint="eastAsia"/>
          <w:lang w:bidi="ar"/>
        </w:rPr>
        <w:t>仿真：额度速度</w:t>
      </w:r>
      <w:r>
        <w:rPr>
          <w:rFonts w:hint="eastAsia"/>
          <w:lang w:bidi="ar"/>
        </w:rPr>
        <w:t>1500rpm</w:t>
      </w:r>
      <w:r>
        <w:rPr>
          <w:rFonts w:hint="eastAsia"/>
          <w:lang w:bidi="ar"/>
        </w:rPr>
        <w:t>，其它参数自定义</w:t>
      </w:r>
    </w:p>
    <w:p w14:paraId="0A3F8FA2" w14:textId="77777777" w:rsidR="00343E96" w:rsidRDefault="00343E96" w:rsidP="00343E96">
      <w:pPr>
        <w:pStyle w:val="0"/>
        <w:ind w:firstLine="480"/>
        <w:rPr>
          <w:rFonts w:eastAsia="宋体"/>
          <w:lang w:bidi="ar"/>
        </w:rPr>
      </w:pPr>
      <w:r>
        <w:rPr>
          <w:rFonts w:ascii="宋体" w:eastAsia="宋体" w:hAnsi="宋体" w:cs="宋体" w:hint="eastAsia"/>
          <w:color w:val="333333"/>
          <w:shd w:val="clear" w:color="auto" w:fill="FFFFFF"/>
        </w:rPr>
        <w:t>驱动模块</w:t>
      </w:r>
      <w:r>
        <w:rPr>
          <w:rFonts w:ascii="宋体" w:hAnsi="宋体" w:cs="宋体" w:hint="eastAsia"/>
          <w:color w:val="333333"/>
          <w:shd w:val="clear" w:color="auto" w:fill="FFFFFF"/>
        </w:rPr>
        <w:t>：控制对象</w:t>
      </w:r>
      <w:r>
        <w:rPr>
          <w:rFonts w:ascii="宋体" w:eastAsia="宋体" w:hAnsi="宋体" w:cs="宋体" w:hint="eastAsia"/>
          <w:color w:val="333333"/>
          <w:shd w:val="clear" w:color="auto" w:fill="FFFFFF"/>
        </w:rPr>
        <w:t>直流无刷</w:t>
      </w:r>
      <w:r>
        <w:rPr>
          <w:rFonts w:ascii="宋体" w:hAnsi="宋体" w:cs="宋体" w:hint="eastAsia"/>
          <w:color w:val="333333"/>
          <w:shd w:val="clear" w:color="auto" w:fill="FFFFFF"/>
        </w:rPr>
        <w:t>电机外形及参数</w:t>
      </w:r>
      <w:r>
        <w:rPr>
          <w:rFonts w:ascii="宋体" w:eastAsia="宋体" w:hAnsi="宋体" w:cs="宋体" w:hint="eastAsia"/>
          <w:color w:val="333333"/>
          <w:shd w:val="clear" w:color="auto" w:fill="FFFFFF"/>
        </w:rPr>
        <w:t>如图</w:t>
      </w:r>
      <w:r>
        <w:rPr>
          <w:rFonts w:ascii="宋体" w:hAnsi="宋体" w:cs="宋体" w:hint="eastAsia"/>
          <w:color w:val="333333"/>
          <w:shd w:val="clear" w:color="auto" w:fill="FFFFFF"/>
        </w:rPr>
        <w:t>1</w:t>
      </w:r>
      <w:r>
        <w:rPr>
          <w:rFonts w:ascii="宋体" w:eastAsia="宋体" w:hAnsi="宋体" w:cs="宋体" w:hint="eastAsia"/>
          <w:color w:val="333333"/>
          <w:shd w:val="clear" w:color="auto" w:fill="FFFFFF"/>
        </w:rPr>
        <w:t>所示。</w:t>
      </w:r>
      <w:r>
        <w:rPr>
          <w:rFonts w:hint="eastAsia"/>
          <w:lang w:bidi="ar"/>
        </w:rPr>
        <w:t>工作</w:t>
      </w:r>
      <w:r>
        <w:rPr>
          <w:rFonts w:eastAsia="宋体"/>
          <w:lang w:bidi="ar"/>
        </w:rPr>
        <w:t>电压：</w:t>
      </w:r>
      <w:r>
        <w:rPr>
          <w:rFonts w:hint="eastAsia"/>
          <w:lang w:bidi="ar"/>
        </w:rPr>
        <w:t>24</w:t>
      </w:r>
      <w:r>
        <w:rPr>
          <w:rFonts w:eastAsia="宋体"/>
          <w:lang w:bidi="ar"/>
        </w:rPr>
        <w:t>V</w:t>
      </w:r>
      <w:r>
        <w:rPr>
          <w:rFonts w:hint="eastAsia"/>
          <w:lang w:bidi="ar"/>
        </w:rPr>
        <w:t>DC</w:t>
      </w:r>
      <w:r>
        <w:rPr>
          <w:rFonts w:hint="eastAsia"/>
          <w:lang w:bidi="ar"/>
        </w:rPr>
        <w:t>。带工作指示灯。</w:t>
      </w:r>
      <w:r>
        <w:rPr>
          <w:rFonts w:eastAsia="宋体"/>
          <w:lang w:bidi="ar"/>
        </w:rPr>
        <w:t>输入输出配置接线端子，方便</w:t>
      </w:r>
      <w:r>
        <w:rPr>
          <w:rFonts w:hint="eastAsia"/>
          <w:lang w:bidi="ar"/>
        </w:rPr>
        <w:t>与电源、电机控制器及信号连接</w:t>
      </w:r>
      <w:r>
        <w:rPr>
          <w:rFonts w:eastAsia="宋体"/>
          <w:lang w:bidi="ar"/>
        </w:rPr>
        <w:t>。</w:t>
      </w:r>
    </w:p>
    <w:p w14:paraId="13B58E9B" w14:textId="27D593DC" w:rsidR="00343E96" w:rsidRPr="00343E96" w:rsidRDefault="00343E96" w:rsidP="00343E96">
      <w:pPr>
        <w:pStyle w:val="0"/>
        <w:ind w:firstLine="480"/>
        <w:rPr>
          <w:rFonts w:eastAsia="宋体" w:hint="eastAsia"/>
          <w:lang w:bidi="ar"/>
        </w:rPr>
      </w:pPr>
      <w:r>
        <w:rPr>
          <w:rFonts w:eastAsia="宋体" w:hint="eastAsia"/>
          <w:lang w:bidi="ar"/>
        </w:rPr>
        <w:t>根据题目要求进行方案论证，理论分析与计算，可重新或修改参考设计。</w:t>
      </w:r>
    </w:p>
    <w:p w14:paraId="5C09216D" w14:textId="097D001E" w:rsidR="00343E96" w:rsidRDefault="00343E96" w:rsidP="00343E96">
      <w:pPr>
        <w:pStyle w:val="2"/>
      </w:pPr>
      <w:r>
        <w:rPr>
          <w:rFonts w:hint="eastAsia"/>
        </w:rPr>
        <w:t>设计步骤</w:t>
      </w:r>
    </w:p>
    <w:p w14:paraId="194AF500" w14:textId="4EC5903A" w:rsidR="00343E96" w:rsidRPr="00343E96" w:rsidRDefault="00343E96" w:rsidP="00343E96">
      <w:pPr>
        <w:pStyle w:val="0"/>
        <w:ind w:firstLine="480"/>
        <w:rPr>
          <w:rFonts w:hint="eastAsia"/>
        </w:rPr>
      </w:pPr>
      <w:r w:rsidRPr="00343E96">
        <w:t>借助</w:t>
      </w:r>
      <w:r w:rsidRPr="00343E96">
        <w:rPr>
          <w:rFonts w:hint="eastAsia"/>
        </w:rPr>
        <w:t>Matlab</w:t>
      </w:r>
      <w:r w:rsidRPr="00343E96">
        <w:t>软件</w:t>
      </w:r>
      <w:r w:rsidRPr="00343E96">
        <w:rPr>
          <w:rFonts w:hint="eastAsia"/>
        </w:rPr>
        <w:t>，进行基于</w:t>
      </w:r>
      <w:r w:rsidRPr="00343E96">
        <w:rPr>
          <w:rFonts w:hint="eastAsia"/>
        </w:rPr>
        <w:t>PI</w:t>
      </w:r>
      <w:r w:rsidRPr="00343E96">
        <w:rPr>
          <w:rFonts w:hint="eastAsia"/>
        </w:rPr>
        <w:t>的有感无刷直流电机速度闭环控制系统仿真。</w:t>
      </w:r>
    </w:p>
    <w:p w14:paraId="6BA5AFAE" w14:textId="77777777" w:rsidR="00343E96" w:rsidRPr="00343E96" w:rsidRDefault="00343E96" w:rsidP="00343E96">
      <w:pPr>
        <w:pStyle w:val="0"/>
        <w:ind w:firstLine="480"/>
        <w:rPr>
          <w:rFonts w:hint="eastAsia"/>
        </w:rPr>
      </w:pPr>
      <w:r w:rsidRPr="00343E96">
        <w:t>借助</w:t>
      </w:r>
      <w:r w:rsidRPr="00343E96">
        <w:rPr>
          <w:rFonts w:hint="eastAsia"/>
        </w:rPr>
        <w:t>嘉立创</w:t>
      </w:r>
      <w:r w:rsidRPr="00343E96">
        <w:rPr>
          <w:rFonts w:hint="eastAsia"/>
        </w:rPr>
        <w:t>EDA</w:t>
      </w:r>
      <w:r w:rsidRPr="00343E96">
        <w:t>软件，设计电路原理图以及</w:t>
      </w:r>
      <w:r w:rsidRPr="00343E96">
        <w:t>PCB</w:t>
      </w:r>
      <w:r w:rsidRPr="00343E96">
        <w:t>的布局布线模块化规范化美观整齐。</w:t>
      </w:r>
      <w:r w:rsidRPr="00343E96">
        <w:rPr>
          <w:rFonts w:hint="eastAsia"/>
        </w:rPr>
        <w:t>PCB</w:t>
      </w:r>
      <w:r w:rsidRPr="00343E96">
        <w:rPr>
          <w:rFonts w:hint="eastAsia"/>
        </w:rPr>
        <w:t>上需丝印“武汉纺织大学</w:t>
      </w:r>
      <w:r w:rsidRPr="00343E96">
        <w:rPr>
          <w:rFonts w:hint="eastAsia"/>
        </w:rPr>
        <w:t>+</w:t>
      </w:r>
      <w:r w:rsidRPr="00343E96">
        <w:rPr>
          <w:rFonts w:hint="eastAsia"/>
        </w:rPr>
        <w:t>电气</w:t>
      </w:r>
      <w:r w:rsidRPr="00343E96">
        <w:rPr>
          <w:rFonts w:hint="eastAsia"/>
        </w:rPr>
        <w:t>1220x+</w:t>
      </w:r>
      <w:r w:rsidRPr="00343E96">
        <w:rPr>
          <w:rFonts w:hint="eastAsia"/>
        </w:rPr>
        <w:t>本人姓名”</w:t>
      </w:r>
      <w:r w:rsidRPr="00343E96">
        <w:rPr>
          <w:rFonts w:hint="eastAsia"/>
        </w:rPr>
        <w:t>logo</w:t>
      </w:r>
      <w:r w:rsidRPr="00343E96">
        <w:rPr>
          <w:rFonts w:hint="eastAsia"/>
        </w:rPr>
        <w:t>。</w:t>
      </w:r>
    </w:p>
    <w:p w14:paraId="4E518645" w14:textId="2D85EEC9" w:rsidR="00343E96" w:rsidRPr="00343E96" w:rsidRDefault="00343E96" w:rsidP="00343E96">
      <w:pPr>
        <w:pStyle w:val="0"/>
        <w:ind w:firstLine="480"/>
      </w:pPr>
      <w:r w:rsidRPr="00343E96">
        <w:t>通过嘉立创平台将</w:t>
      </w:r>
      <w:r w:rsidRPr="00343E96">
        <w:t>PCB</w:t>
      </w:r>
      <w:r w:rsidRPr="00343E96">
        <w:t>制作出来，焊接元器件，调试实现</w:t>
      </w:r>
      <w:r w:rsidRPr="00343E96">
        <w:rPr>
          <w:rFonts w:hint="eastAsia"/>
        </w:rPr>
        <w:t>无刷直流电机的速度控制</w:t>
      </w:r>
      <w:r w:rsidRPr="00343E96">
        <w:t>功能。</w:t>
      </w:r>
      <w:r w:rsidRPr="00343E96">
        <w:t xml:space="preserve"> </w:t>
      </w:r>
    </w:p>
    <w:p w14:paraId="63C56F46" w14:textId="075AF6E6" w:rsidR="00343E96" w:rsidRPr="00343E96" w:rsidRDefault="00343E96" w:rsidP="00343E96">
      <w:pPr>
        <w:pStyle w:val="0"/>
        <w:ind w:firstLine="480"/>
      </w:pPr>
      <w:r w:rsidRPr="00343E96">
        <w:t>撰写设计报告，</w:t>
      </w:r>
      <w:r w:rsidRPr="00343E96">
        <w:rPr>
          <w:rFonts w:hint="eastAsia"/>
        </w:rPr>
        <w:t>包含</w:t>
      </w:r>
      <w:r w:rsidRPr="00343E96">
        <w:rPr>
          <w:rFonts w:hint="eastAsia"/>
        </w:rPr>
        <w:t>Matlab</w:t>
      </w:r>
      <w:r w:rsidRPr="00343E96">
        <w:rPr>
          <w:rFonts w:hint="eastAsia"/>
        </w:rPr>
        <w:t>系统仿真图、电路设计图（</w:t>
      </w:r>
      <w:r w:rsidRPr="00343E96">
        <w:t>原理图</w:t>
      </w:r>
      <w:r w:rsidRPr="00343E96">
        <w:rPr>
          <w:rFonts w:hint="eastAsia"/>
        </w:rPr>
        <w:t>和</w:t>
      </w:r>
      <w:r w:rsidRPr="00343E96">
        <w:t>PCB</w:t>
      </w:r>
      <w:r w:rsidRPr="00343E96">
        <w:rPr>
          <w:rFonts w:hint="eastAsia"/>
        </w:rPr>
        <w:t>）、电路板正反面照片等</w:t>
      </w:r>
      <w:r w:rsidRPr="00343E96">
        <w:t>等内容。</w:t>
      </w:r>
    </w:p>
    <w:p w14:paraId="5FCFFB32" w14:textId="77777777" w:rsidR="00343E96" w:rsidRPr="00343E96" w:rsidRDefault="00343E96" w:rsidP="00343E96">
      <w:pPr>
        <w:pStyle w:val="0"/>
        <w:ind w:firstLine="480"/>
        <w:rPr>
          <w:rFonts w:hint="eastAsia"/>
        </w:rPr>
      </w:pPr>
    </w:p>
    <w:p w14:paraId="4EC5B494" w14:textId="2577523A" w:rsidR="00343E96" w:rsidRDefault="00343E96" w:rsidP="00343E96">
      <w:pPr>
        <w:pStyle w:val="1"/>
      </w:pPr>
      <w:r>
        <w:rPr>
          <w:rFonts w:hint="eastAsia"/>
        </w:rPr>
        <w:t>仿真</w:t>
      </w:r>
    </w:p>
    <w:p w14:paraId="7B3000CC" w14:textId="597185C0" w:rsidR="002E6F2F" w:rsidRDefault="002E6F2F" w:rsidP="002E6F2F">
      <w:pPr>
        <w:pStyle w:val="2"/>
      </w:pPr>
      <w:r>
        <w:rPr>
          <w:rFonts w:hint="eastAsia"/>
        </w:rPr>
        <w:t>实验原理</w:t>
      </w:r>
    </w:p>
    <w:p w14:paraId="1D2F938F" w14:textId="34EBEC3C" w:rsidR="002E6F2F" w:rsidRDefault="002E6F2F" w:rsidP="002E6F2F">
      <w:pPr>
        <w:pStyle w:val="0"/>
        <w:ind w:firstLine="480"/>
      </w:pPr>
      <w:r>
        <w:rPr>
          <w:rFonts w:hint="eastAsia"/>
        </w:rPr>
        <w:t xml:space="preserve">PMSM/BLDC </w:t>
      </w:r>
      <w:r>
        <w:rPr>
          <w:rFonts w:hint="eastAsia"/>
        </w:rPr>
        <w:t>的</w:t>
      </w:r>
      <w:r>
        <w:rPr>
          <w:rFonts w:hint="eastAsia"/>
        </w:rPr>
        <w:t>FOC</w:t>
      </w:r>
      <w:r>
        <w:rPr>
          <w:rFonts w:hint="eastAsia"/>
        </w:rPr>
        <w:t>经典控制框图如下</w:t>
      </w:r>
    </w:p>
    <w:p w14:paraId="41A11123" w14:textId="77777777" w:rsidR="002E6F2F" w:rsidRDefault="002E6F2F" w:rsidP="002E6F2F">
      <w:pPr>
        <w:pStyle w:val="0"/>
        <w:keepNext/>
        <w:spacing w:line="240" w:lineRule="auto"/>
        <w:ind w:firstLine="480"/>
        <w:jc w:val="center"/>
      </w:pPr>
      <w:r>
        <w:rPr>
          <w:rFonts w:hint="eastAsia"/>
          <w:noProof/>
        </w:rPr>
        <w:lastRenderedPageBreak/>
        <w:drawing>
          <wp:inline distT="0" distB="0" distL="0" distR="0" wp14:anchorId="789FAF50" wp14:editId="73C13925">
            <wp:extent cx="4587857" cy="2581497"/>
            <wp:effectExtent l="0" t="0" r="3810" b="0"/>
            <wp:docPr id="776391486" name="图片 1" descr="磁场定向控制的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磁场定向控制的模块图。"/>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1480" cy="2583536"/>
                    </a:xfrm>
                    <a:prstGeom prst="rect">
                      <a:avLst/>
                    </a:prstGeom>
                    <a:noFill/>
                    <a:ln>
                      <a:noFill/>
                    </a:ln>
                  </pic:spPr>
                </pic:pic>
              </a:graphicData>
            </a:graphic>
          </wp:inline>
        </w:drawing>
      </w:r>
    </w:p>
    <w:p w14:paraId="0615511C" w14:textId="62CFF93F" w:rsidR="002E6F2F" w:rsidRDefault="002E6F2F" w:rsidP="002E6F2F">
      <w:pPr>
        <w:pStyle w:val="af7"/>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93CE5">
        <w:rPr>
          <w:noProof/>
        </w:rPr>
        <w:t>1</w:t>
      </w:r>
      <w:r>
        <w:fldChar w:fldCharType="end"/>
      </w:r>
      <w:r>
        <w:rPr>
          <w:rFonts w:hint="eastAsia"/>
        </w:rPr>
        <w:t xml:space="preserve"> FOC</w:t>
      </w:r>
      <w:r>
        <w:rPr>
          <w:rFonts w:hint="eastAsia"/>
        </w:rPr>
        <w:t>控制框图</w:t>
      </w:r>
    </w:p>
    <w:p w14:paraId="338DD7C5" w14:textId="1198AEA6" w:rsidR="002E6F2F" w:rsidRPr="002E6F2F" w:rsidRDefault="002E6F2F" w:rsidP="002E6F2F">
      <w:pPr>
        <w:pStyle w:val="0"/>
        <w:ind w:firstLine="480"/>
      </w:pPr>
      <w:r w:rsidRPr="002E6F2F">
        <w:t>FOC</w:t>
      </w:r>
      <w:r w:rsidRPr="002E6F2F">
        <w:t>（磁场定向控制）的核心思想是：通过</w:t>
      </w:r>
      <w:r w:rsidRPr="002E6F2F">
        <w:t xml:space="preserve"> </w:t>
      </w:r>
      <w:r w:rsidRPr="002E6F2F">
        <w:rPr>
          <w:b/>
          <w:bCs/>
        </w:rPr>
        <w:t xml:space="preserve">Clarke </w:t>
      </w:r>
      <w:r w:rsidRPr="002E6F2F">
        <w:rPr>
          <w:b/>
          <w:bCs/>
        </w:rPr>
        <w:t>和</w:t>
      </w:r>
      <w:r w:rsidRPr="002E6F2F">
        <w:rPr>
          <w:b/>
          <w:bCs/>
        </w:rPr>
        <w:t xml:space="preserve"> Park </w:t>
      </w:r>
      <w:r w:rsidRPr="002E6F2F">
        <w:rPr>
          <w:b/>
          <w:bCs/>
        </w:rPr>
        <w:t>变换</w:t>
      </w:r>
      <w:r w:rsidRPr="002E6F2F">
        <w:t>将三相定子电流转换到以转子磁场为基准的</w:t>
      </w:r>
      <w:r w:rsidRPr="002E6F2F">
        <w:t xml:space="preserve"> </w:t>
      </w:r>
      <m:oMath>
        <m:r>
          <w:rPr>
            <w:rFonts w:ascii="Cambria Math" w:hAnsi="Cambria Math"/>
          </w:rPr>
          <m:t>d</m:t>
        </m:r>
      </m:oMath>
      <w:r w:rsidRPr="002E6F2F">
        <w:t>-</w:t>
      </w:r>
      <m:oMath>
        <m:r>
          <w:rPr>
            <w:rFonts w:ascii="Cambria Math" w:hAnsi="Cambria Math"/>
          </w:rPr>
          <m:t>q</m:t>
        </m:r>
      </m:oMath>
      <w:r w:rsidRPr="002E6F2F">
        <w:t xml:space="preserve"> </w:t>
      </w:r>
      <w:r w:rsidRPr="002E6F2F">
        <w:t>坐标系，在该坐标系中</w:t>
      </w:r>
      <w:r w:rsidRPr="002E6F2F">
        <w:t xml:space="preserve">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Pr="002E6F2F">
        <w:t xml:space="preserve"> </w:t>
      </w:r>
      <w:r w:rsidRPr="002E6F2F">
        <w:t>控制磁通，</w:t>
      </w:r>
      <m:oMath>
        <m:sSub>
          <m:sSubPr>
            <m:ctrlPr>
              <w:rPr>
                <w:rFonts w:ascii="Cambria Math" w:hAnsi="Cambria Math"/>
                <w:i/>
              </w:rPr>
            </m:ctrlPr>
          </m:sSubPr>
          <m:e>
            <m:r>
              <w:rPr>
                <w:rFonts w:ascii="Cambria Math" w:hAnsi="Cambria Math"/>
              </w:rPr>
              <m:t>i</m:t>
            </m:r>
          </m:e>
          <m:sub>
            <m:r>
              <w:rPr>
                <w:rFonts w:ascii="Cambria Math" w:hAnsi="Cambria Math"/>
              </w:rPr>
              <m:t>q</m:t>
            </m:r>
          </m:sub>
        </m:sSub>
      </m:oMath>
      <w:r w:rsidRPr="002E6F2F">
        <w:t xml:space="preserve"> </w:t>
      </w:r>
      <w:r w:rsidRPr="002E6F2F">
        <w:t>控制转矩，实现二者解耦，使交流电机的控制特性类似直流电机；然后通过</w:t>
      </w:r>
      <w:r w:rsidRPr="002E6F2F">
        <w:t xml:space="preserve"> PI </w:t>
      </w:r>
      <w:r w:rsidRPr="002E6F2F">
        <w:t>控制器调节</w:t>
      </w:r>
      <w:r w:rsidRPr="002E6F2F">
        <w:t xml:space="preserve"> </w:t>
      </w:r>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q</m:t>
            </m:r>
          </m:sub>
        </m:sSub>
      </m:oMath>
      <w:r w:rsidRPr="002E6F2F">
        <w:t>，再逆变换生成三相电压驱动电机，从而实现高效、平滑、快速的电机转矩与速度控制。</w:t>
      </w:r>
    </w:p>
    <w:p w14:paraId="62F4B19F" w14:textId="77777777" w:rsidR="002E6F2F" w:rsidRPr="002E6F2F" w:rsidRDefault="002E6F2F" w:rsidP="002E6F2F">
      <w:pPr>
        <w:pStyle w:val="0"/>
        <w:ind w:firstLine="480"/>
        <w:rPr>
          <w:rFonts w:hint="eastAsia"/>
        </w:rPr>
      </w:pPr>
    </w:p>
    <w:p w14:paraId="123851FA" w14:textId="3DE6595E" w:rsidR="00343E96" w:rsidRDefault="002E6F2F" w:rsidP="00343E96">
      <w:pPr>
        <w:pStyle w:val="0"/>
        <w:ind w:firstLine="480"/>
      </w:pPr>
      <w:r>
        <w:rPr>
          <w:rFonts w:hint="eastAsia"/>
        </w:rPr>
        <w:t>将各种模块封装，总体模型框图如下，使用</w:t>
      </w:r>
      <w:r>
        <w:rPr>
          <w:rFonts w:hint="eastAsia"/>
        </w:rPr>
        <w:t>Offset</w:t>
      </w:r>
      <w:r>
        <w:rPr>
          <w:rFonts w:hint="eastAsia"/>
        </w:rPr>
        <w:t>代替</w:t>
      </w:r>
      <w:r>
        <w:rPr>
          <w:rFonts w:hint="eastAsia"/>
        </w:rPr>
        <w:t>HALL</w:t>
      </w:r>
      <w:r>
        <w:rPr>
          <w:rFonts w:hint="eastAsia"/>
        </w:rPr>
        <w:t>进行电角度估算。</w:t>
      </w:r>
      <w:r>
        <w:br/>
      </w:r>
    </w:p>
    <w:p w14:paraId="236679B1" w14:textId="77777777" w:rsidR="002E6F2F" w:rsidRDefault="002E6F2F" w:rsidP="002E6F2F">
      <w:pPr>
        <w:pStyle w:val="0"/>
        <w:keepNext/>
        <w:spacing w:line="240" w:lineRule="auto"/>
        <w:ind w:firstLine="480"/>
        <w:jc w:val="center"/>
      </w:pPr>
      <w:r w:rsidRPr="002E6F2F">
        <w:drawing>
          <wp:inline distT="0" distB="0" distL="0" distR="0" wp14:anchorId="7E9FBC28" wp14:editId="1501A475">
            <wp:extent cx="4308465" cy="1770659"/>
            <wp:effectExtent l="0" t="0" r="0" b="1270"/>
            <wp:docPr id="9827474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47411" name="图片 1" descr="图示&#10;&#10;AI 生成的内容可能不正确。"/>
                    <pic:cNvPicPr/>
                  </pic:nvPicPr>
                  <pic:blipFill>
                    <a:blip r:embed="rId9"/>
                    <a:stretch>
                      <a:fillRect/>
                    </a:stretch>
                  </pic:blipFill>
                  <pic:spPr>
                    <a:xfrm>
                      <a:off x="0" y="0"/>
                      <a:ext cx="4321918" cy="1776188"/>
                    </a:xfrm>
                    <a:prstGeom prst="rect">
                      <a:avLst/>
                    </a:prstGeom>
                  </pic:spPr>
                </pic:pic>
              </a:graphicData>
            </a:graphic>
          </wp:inline>
        </w:drawing>
      </w:r>
    </w:p>
    <w:p w14:paraId="4D502952" w14:textId="708A9805" w:rsidR="002E6F2F" w:rsidRDefault="002E6F2F" w:rsidP="002E6F2F">
      <w:pPr>
        <w:pStyle w:val="af7"/>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93CE5">
        <w:rPr>
          <w:noProof/>
        </w:rPr>
        <w:t>2</w:t>
      </w:r>
      <w:r>
        <w:fldChar w:fldCharType="end"/>
      </w:r>
      <w:r>
        <w:rPr>
          <w:rFonts w:hint="eastAsia"/>
        </w:rPr>
        <w:t xml:space="preserve"> </w:t>
      </w:r>
      <w:r>
        <w:rPr>
          <w:rFonts w:hint="eastAsia"/>
        </w:rPr>
        <w:t>总体框图</w:t>
      </w:r>
    </w:p>
    <w:p w14:paraId="40B0532B" w14:textId="4902D5D9" w:rsidR="002E6F2F" w:rsidRDefault="00345D9A" w:rsidP="00345D9A">
      <w:pPr>
        <w:pStyle w:val="0"/>
        <w:ind w:firstLine="480"/>
      </w:pPr>
      <w:r>
        <w:rPr>
          <w:rFonts w:hint="eastAsia"/>
        </w:rPr>
        <w:t>FOC</w:t>
      </w:r>
      <w:r>
        <w:rPr>
          <w:rFonts w:hint="eastAsia"/>
        </w:rPr>
        <w:t>框图中主要包含了一个带有</w:t>
      </w:r>
      <w:r>
        <w:rPr>
          <w:rFonts w:hint="eastAsia"/>
        </w:rPr>
        <w:t>PI</w:t>
      </w:r>
      <w:r>
        <w:rPr>
          <w:rFonts w:hint="eastAsia"/>
        </w:rPr>
        <w:t>调节器的速度控制器，可以通过编码器或者</w:t>
      </w:r>
      <w:r>
        <w:rPr>
          <w:rFonts w:hint="eastAsia"/>
        </w:rPr>
        <w:t>HALL</w:t>
      </w:r>
      <w:r>
        <w:rPr>
          <w:rFonts w:hint="eastAsia"/>
        </w:rPr>
        <w:t>传感器简单获取转速，在无感控制算法中可以通过一些观测器或者反电动势以及高频注入等获取。</w:t>
      </w:r>
    </w:p>
    <w:p w14:paraId="09CD9C14" w14:textId="77777777" w:rsidR="00345D9A" w:rsidRDefault="00345D9A" w:rsidP="00345D9A">
      <w:pPr>
        <w:pStyle w:val="0"/>
        <w:keepNext/>
        <w:spacing w:line="240" w:lineRule="auto"/>
        <w:ind w:firstLine="480"/>
        <w:jc w:val="center"/>
      </w:pPr>
      <w:r w:rsidRPr="00345D9A">
        <w:lastRenderedPageBreak/>
        <w:drawing>
          <wp:inline distT="0" distB="0" distL="0" distR="0" wp14:anchorId="57A6EC17" wp14:editId="423109E0">
            <wp:extent cx="5084372" cy="1913369"/>
            <wp:effectExtent l="0" t="0" r="2540" b="0"/>
            <wp:docPr id="13196797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79778" name="图片 1" descr="图示&#10;&#10;AI 生成的内容可能不正确。"/>
                    <pic:cNvPicPr/>
                  </pic:nvPicPr>
                  <pic:blipFill>
                    <a:blip r:embed="rId10"/>
                    <a:stretch>
                      <a:fillRect/>
                    </a:stretch>
                  </pic:blipFill>
                  <pic:spPr>
                    <a:xfrm>
                      <a:off x="0" y="0"/>
                      <a:ext cx="5099134" cy="1918924"/>
                    </a:xfrm>
                    <a:prstGeom prst="rect">
                      <a:avLst/>
                    </a:prstGeom>
                  </pic:spPr>
                </pic:pic>
              </a:graphicData>
            </a:graphic>
          </wp:inline>
        </w:drawing>
      </w:r>
    </w:p>
    <w:p w14:paraId="6B2A6381" w14:textId="2927A654" w:rsidR="00345D9A" w:rsidRDefault="00345D9A" w:rsidP="00345D9A">
      <w:pPr>
        <w:pStyle w:val="af7"/>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93CE5">
        <w:rPr>
          <w:noProof/>
        </w:rPr>
        <w:t>3</w:t>
      </w:r>
      <w:r>
        <w:fldChar w:fldCharType="end"/>
      </w:r>
      <w:r>
        <w:rPr>
          <w:rFonts w:hint="eastAsia"/>
        </w:rPr>
        <w:t xml:space="preserve"> </w:t>
      </w:r>
      <w:r>
        <w:rPr>
          <w:rFonts w:hint="eastAsia"/>
        </w:rPr>
        <w:t>速度控制器</w:t>
      </w:r>
    </w:p>
    <w:p w14:paraId="0227ACA0" w14:textId="77777777" w:rsidR="00345D9A" w:rsidRPr="00345D9A" w:rsidRDefault="00345D9A" w:rsidP="00345D9A">
      <w:pPr>
        <w:pStyle w:val="0"/>
        <w:ind w:firstLine="480"/>
      </w:pPr>
      <w:r w:rsidRPr="00345D9A">
        <w:t>在</w:t>
      </w:r>
      <w:r w:rsidRPr="00345D9A">
        <w:t xml:space="preserve"> FOC </w:t>
      </w:r>
      <w:r w:rsidRPr="00345D9A">
        <w:t>控制算法中，</w:t>
      </w:r>
      <w:r w:rsidRPr="00345D9A">
        <w:rPr>
          <w:b/>
          <w:bCs/>
        </w:rPr>
        <w:t>电流控制环节是核心部分</w:t>
      </w:r>
      <w:r w:rsidRPr="00345D9A">
        <w:t>。该模块主要包括</w:t>
      </w:r>
      <w:r w:rsidRPr="00345D9A">
        <w:t xml:space="preserve"> </w:t>
      </w:r>
      <w:r w:rsidRPr="00345D9A">
        <w:rPr>
          <w:b/>
          <w:bCs/>
        </w:rPr>
        <w:t xml:space="preserve">Clarke </w:t>
      </w:r>
      <w:r w:rsidRPr="00345D9A">
        <w:rPr>
          <w:b/>
          <w:bCs/>
        </w:rPr>
        <w:t>变换、</w:t>
      </w:r>
      <w:r w:rsidRPr="00345D9A">
        <w:rPr>
          <w:b/>
          <w:bCs/>
        </w:rPr>
        <w:t xml:space="preserve">Park </w:t>
      </w:r>
      <w:r w:rsidRPr="00345D9A">
        <w:rPr>
          <w:b/>
          <w:bCs/>
        </w:rPr>
        <w:t>变换及其逆变换</w:t>
      </w:r>
      <w:r w:rsidRPr="00345D9A">
        <w:t>。流程如下：</w:t>
      </w:r>
    </w:p>
    <w:p w14:paraId="47162C26" w14:textId="42A4F696" w:rsidR="00345D9A" w:rsidRPr="00345D9A" w:rsidRDefault="00345D9A" w:rsidP="00345D9A">
      <w:pPr>
        <w:pStyle w:val="0"/>
        <w:numPr>
          <w:ilvl w:val="0"/>
          <w:numId w:val="40"/>
        </w:numPr>
        <w:ind w:firstLineChars="0"/>
      </w:pPr>
      <w:r w:rsidRPr="00345D9A">
        <w:t>电流采集：通过硬件电流采样电路获取电机三相电流，可采用三相全采样（高侧</w:t>
      </w:r>
      <w:r w:rsidRPr="00345D9A">
        <w:t>/</w:t>
      </w:r>
      <w:r w:rsidRPr="00345D9A">
        <w:t>低侧电阻）、两相采样并推算第三相电流。在仿真环境中通常直接提供三相电流。</w:t>
      </w:r>
    </w:p>
    <w:p w14:paraId="38A88639" w14:textId="3BFD54C1" w:rsidR="00345D9A" w:rsidRPr="00345D9A" w:rsidRDefault="00345D9A" w:rsidP="00345D9A">
      <w:pPr>
        <w:pStyle w:val="0"/>
        <w:numPr>
          <w:ilvl w:val="0"/>
          <w:numId w:val="40"/>
        </w:numPr>
        <w:ind w:firstLineChars="0"/>
      </w:pPr>
      <w:r w:rsidRPr="00345D9A">
        <w:t>坐标变换：</w:t>
      </w:r>
    </w:p>
    <w:p w14:paraId="34321013" w14:textId="662A83FB" w:rsidR="00345D9A" w:rsidRPr="00345D9A" w:rsidRDefault="00345D9A" w:rsidP="00345D9A">
      <w:pPr>
        <w:pStyle w:val="0"/>
        <w:ind w:firstLine="480"/>
      </w:pPr>
      <w:r w:rsidRPr="00345D9A">
        <w:t>首先对三相电流进行</w:t>
      </w:r>
      <w:r w:rsidRPr="00345D9A">
        <w:t xml:space="preserve"> Clarke </w:t>
      </w:r>
      <w:r w:rsidRPr="00345D9A">
        <w:t>变换，得到两相静止坐标系</w:t>
      </w:r>
      <w:r w:rsidRPr="00345D9A">
        <w:rPr>
          <w:position w:val="-12"/>
        </w:rPr>
        <w:object w:dxaOrig="520" w:dyaOrig="361" w14:anchorId="4525B4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5.9pt;height:18pt" o:ole="">
            <v:imagedata r:id="rId11" o:title=""/>
          </v:shape>
          <o:OLEObject Type="Embed" ProgID="Equation.AxMath" ShapeID="_x0000_i1031" DrawAspect="Content" ObjectID="_1818871768" r:id="rId12"/>
        </w:object>
      </w:r>
      <w:r w:rsidRPr="00345D9A">
        <w:t>；</w:t>
      </w:r>
    </w:p>
    <w:p w14:paraId="7F9F7ACC" w14:textId="51AF9894" w:rsidR="00345D9A" w:rsidRPr="00345D9A" w:rsidRDefault="00345D9A" w:rsidP="00345D9A">
      <w:pPr>
        <w:pStyle w:val="0"/>
        <w:ind w:firstLine="480"/>
      </w:pPr>
      <w:r w:rsidRPr="00345D9A">
        <w:t>再通过</w:t>
      </w:r>
      <w:r w:rsidRPr="00345D9A">
        <w:t xml:space="preserve"> Park </w:t>
      </w:r>
      <w:r w:rsidRPr="00345D9A">
        <w:t>变换，结合转子位置信息，将其转换到旋转坐标系</w:t>
      </w:r>
      <w:r w:rsidRPr="00345D9A">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q</m:t>
                </m:r>
              </m:sub>
            </m:sSub>
          </m:e>
        </m:d>
      </m:oMath>
      <w:r w:rsidRPr="00345D9A">
        <w:t>。</w:t>
      </w:r>
    </w:p>
    <w:p w14:paraId="2436D268" w14:textId="2DF6E5A3" w:rsidR="00345D9A" w:rsidRPr="00345D9A" w:rsidRDefault="00345D9A" w:rsidP="00345D9A">
      <w:pPr>
        <w:pStyle w:val="0"/>
        <w:numPr>
          <w:ilvl w:val="0"/>
          <w:numId w:val="40"/>
        </w:numPr>
        <w:ind w:firstLineChars="0"/>
      </w:pPr>
      <w:r w:rsidRPr="00345D9A">
        <w:t>电流控制：将</w:t>
      </w:r>
      <w:r w:rsidRPr="00345D9A">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q</m:t>
                </m:r>
              </m:sub>
            </m:sSub>
          </m:e>
        </m:d>
      </m:oMath>
      <w:r w:rsidRPr="00345D9A">
        <w:t xml:space="preserve"> </w:t>
      </w:r>
      <w:r w:rsidRPr="00345D9A">
        <w:t>与参考值比较，通过</w:t>
      </w:r>
      <w:r w:rsidRPr="00345D9A">
        <w:t xml:space="preserve"> PI </w:t>
      </w:r>
      <w:r w:rsidRPr="00345D9A">
        <w:t>控制器得到电压指令</w:t>
      </w:r>
      <w:r w:rsidRPr="00345D9A">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q</m:t>
                </m:r>
              </m:sub>
            </m:sSub>
          </m:e>
        </m:d>
      </m:oMath>
      <w:r w:rsidRPr="00345D9A">
        <w:t>。</w:t>
      </w:r>
    </w:p>
    <w:p w14:paraId="6632A1A4" w14:textId="57D63BE3" w:rsidR="00345D9A" w:rsidRPr="00345D9A" w:rsidRDefault="00345D9A" w:rsidP="00345D9A">
      <w:pPr>
        <w:pStyle w:val="0"/>
        <w:numPr>
          <w:ilvl w:val="0"/>
          <w:numId w:val="40"/>
        </w:numPr>
        <w:ind w:firstLineChars="0"/>
      </w:pPr>
      <w:r w:rsidRPr="00345D9A">
        <w:t>逆坐标变换与调制：</w:t>
      </w:r>
    </w:p>
    <w:p w14:paraId="3F7003D1" w14:textId="7847CF05" w:rsidR="00345D9A" w:rsidRPr="00345D9A" w:rsidRDefault="00345D9A" w:rsidP="00345D9A">
      <w:pPr>
        <w:pStyle w:val="0"/>
        <w:ind w:firstLine="480"/>
      </w:pPr>
      <w:r w:rsidRPr="00345D9A">
        <w:t>将</w:t>
      </w:r>
      <w:r w:rsidRPr="00345D9A">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q</m:t>
                </m:r>
              </m:sub>
            </m:sSub>
          </m:e>
        </m:d>
      </m:oMath>
      <w:r w:rsidRPr="00345D9A">
        <w:t xml:space="preserve"> </w:t>
      </w:r>
      <w:r w:rsidRPr="00345D9A">
        <w:t>经过</w:t>
      </w:r>
      <w:r w:rsidRPr="00345D9A">
        <w:t xml:space="preserve"> </w:t>
      </w:r>
      <w:r w:rsidRPr="00345D9A">
        <w:t>逆</w:t>
      </w:r>
      <w:r w:rsidRPr="00345D9A">
        <w:t xml:space="preserve"> Park </w:t>
      </w:r>
      <w:r w:rsidRPr="00345D9A">
        <w:t>变换得到</w:t>
      </w:r>
      <w:r w:rsidRPr="00345D9A">
        <w:rPr>
          <w:rFonts w:hint="eastAsia"/>
        </w:rPr>
        <w:t xml:space="preserve"> </w:t>
      </w:r>
      <w:r w:rsidRPr="00345D9A">
        <w:rPr>
          <w:position w:val="-12"/>
        </w:rPr>
        <w:object w:dxaOrig="594" w:dyaOrig="361" w14:anchorId="6CAA3644">
          <v:shape id="_x0000_i1045" type="#_x0000_t75" style="width:29.65pt;height:18pt" o:ole="">
            <v:imagedata r:id="rId13" o:title=""/>
          </v:shape>
          <o:OLEObject Type="Embed" ProgID="Equation.AxMath" ShapeID="_x0000_i1045" DrawAspect="Content" ObjectID="_1818871769" r:id="rId14"/>
        </w:object>
      </w:r>
      <w:r w:rsidRPr="00345D9A">
        <w:t>；</w:t>
      </w:r>
    </w:p>
    <w:p w14:paraId="06DAE3D7" w14:textId="5539FA01" w:rsidR="00345D9A" w:rsidRDefault="00345D9A" w:rsidP="0094275F">
      <w:pPr>
        <w:pStyle w:val="0"/>
        <w:ind w:firstLine="480"/>
      </w:pPr>
      <w:r w:rsidRPr="00345D9A">
        <w:t>再通过</w:t>
      </w:r>
      <w:r w:rsidRPr="00345D9A">
        <w:t xml:space="preserve"> </w:t>
      </w:r>
      <w:r w:rsidRPr="00345D9A">
        <w:t>空间矢量</w:t>
      </w:r>
      <w:r w:rsidRPr="00345D9A">
        <w:t xml:space="preserve"> PWM</w:t>
      </w:r>
      <w:r w:rsidRPr="00345D9A">
        <w:t>（</w:t>
      </w:r>
      <w:r w:rsidRPr="00345D9A">
        <w:t>SVPWM</w:t>
      </w:r>
      <w:r w:rsidRPr="00345D9A">
        <w:t>）</w:t>
      </w:r>
      <w:r w:rsidRPr="00345D9A">
        <w:t xml:space="preserve"> </w:t>
      </w:r>
      <w:r w:rsidRPr="00345D9A">
        <w:t>模块生成三相电压指令</w:t>
      </w:r>
      <w:r w:rsidRPr="00345D9A">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m:t>
                </m:r>
              </m:sub>
            </m:sSub>
          </m:e>
        </m:d>
      </m:oMath>
      <w:r w:rsidRPr="00345D9A">
        <w:t>，并映射到逆变器的八个开关状态，最终得到对应的</w:t>
      </w:r>
      <w:r w:rsidRPr="00345D9A">
        <w:t xml:space="preserve"> MOSFET </w:t>
      </w:r>
      <w:r w:rsidRPr="00345D9A">
        <w:t>栅极驱动信号。</w:t>
      </w:r>
    </w:p>
    <w:p w14:paraId="3B84CDDB" w14:textId="77777777" w:rsidR="0094275F" w:rsidRDefault="0094275F" w:rsidP="0094275F">
      <w:pPr>
        <w:pStyle w:val="0"/>
        <w:keepNext/>
        <w:spacing w:line="240" w:lineRule="auto"/>
        <w:ind w:firstLine="480"/>
        <w:jc w:val="center"/>
      </w:pPr>
      <w:r w:rsidRPr="0094275F">
        <w:drawing>
          <wp:inline distT="0" distB="0" distL="0" distR="0" wp14:anchorId="308ED126" wp14:editId="7FBFD5BF">
            <wp:extent cx="5167313" cy="2370424"/>
            <wp:effectExtent l="0" t="0" r="0" b="0"/>
            <wp:docPr id="125603796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37961" name="图片 1" descr="图示, 示意图&#10;&#10;AI 生成的内容可能不正确。"/>
                    <pic:cNvPicPr/>
                  </pic:nvPicPr>
                  <pic:blipFill>
                    <a:blip r:embed="rId15"/>
                    <a:stretch>
                      <a:fillRect/>
                    </a:stretch>
                  </pic:blipFill>
                  <pic:spPr>
                    <a:xfrm>
                      <a:off x="0" y="0"/>
                      <a:ext cx="5170237" cy="2371765"/>
                    </a:xfrm>
                    <a:prstGeom prst="rect">
                      <a:avLst/>
                    </a:prstGeom>
                  </pic:spPr>
                </pic:pic>
              </a:graphicData>
            </a:graphic>
          </wp:inline>
        </w:drawing>
      </w:r>
    </w:p>
    <w:p w14:paraId="1063D6D1" w14:textId="3282612B" w:rsidR="0094275F" w:rsidRDefault="0094275F" w:rsidP="0094275F">
      <w:pPr>
        <w:pStyle w:val="af7"/>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93CE5">
        <w:rPr>
          <w:noProof/>
        </w:rPr>
        <w:t>4</w:t>
      </w:r>
      <w:r>
        <w:fldChar w:fldCharType="end"/>
      </w:r>
      <w:r>
        <w:rPr>
          <w:rFonts w:hint="eastAsia"/>
        </w:rPr>
        <w:t xml:space="preserve"> </w:t>
      </w:r>
      <w:r>
        <w:rPr>
          <w:rFonts w:hint="eastAsia"/>
        </w:rPr>
        <w:t>电流控制模块</w:t>
      </w:r>
    </w:p>
    <w:p w14:paraId="6E276B32" w14:textId="7A7FE558" w:rsidR="0094275F" w:rsidRDefault="0094275F" w:rsidP="0094275F">
      <w:pPr>
        <w:pStyle w:val="2"/>
      </w:pPr>
      <w:r>
        <w:rPr>
          <w:rFonts w:hint="eastAsia"/>
        </w:rPr>
        <w:lastRenderedPageBreak/>
        <w:t xml:space="preserve"> 仿真测试结果</w:t>
      </w:r>
    </w:p>
    <w:p w14:paraId="0E530D3F" w14:textId="071F1D7F" w:rsidR="0094275F" w:rsidRDefault="0094275F" w:rsidP="0094275F">
      <w:pPr>
        <w:pStyle w:val="0"/>
        <w:ind w:firstLine="480"/>
      </w:pPr>
      <w:r>
        <w:rPr>
          <w:rFonts w:hint="eastAsia"/>
        </w:rPr>
        <w:t>速度跟随测试结果如下</w:t>
      </w:r>
    </w:p>
    <w:p w14:paraId="2B44940A" w14:textId="77777777" w:rsidR="0094275F" w:rsidRDefault="0094275F" w:rsidP="0094275F">
      <w:pPr>
        <w:pStyle w:val="0"/>
        <w:keepNext/>
        <w:spacing w:line="240" w:lineRule="auto"/>
        <w:ind w:firstLine="480"/>
        <w:jc w:val="center"/>
      </w:pPr>
      <w:r w:rsidRPr="0094275F">
        <w:drawing>
          <wp:inline distT="0" distB="0" distL="0" distR="0" wp14:anchorId="202F8DCF" wp14:editId="36B0FF55">
            <wp:extent cx="4938713" cy="2515701"/>
            <wp:effectExtent l="0" t="0" r="0" b="0"/>
            <wp:docPr id="1714992622" name="图片 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92622" name="图片 1" descr="形状&#10;&#10;AI 生成的内容可能不正确。"/>
                    <pic:cNvPicPr/>
                  </pic:nvPicPr>
                  <pic:blipFill>
                    <a:blip r:embed="rId16"/>
                    <a:stretch>
                      <a:fillRect/>
                    </a:stretch>
                  </pic:blipFill>
                  <pic:spPr>
                    <a:xfrm>
                      <a:off x="0" y="0"/>
                      <a:ext cx="4943378" cy="2518077"/>
                    </a:xfrm>
                    <a:prstGeom prst="rect">
                      <a:avLst/>
                    </a:prstGeom>
                  </pic:spPr>
                </pic:pic>
              </a:graphicData>
            </a:graphic>
          </wp:inline>
        </w:drawing>
      </w:r>
    </w:p>
    <w:p w14:paraId="47BE9160" w14:textId="6F61466B" w:rsidR="0094275F" w:rsidRDefault="0094275F" w:rsidP="0094275F">
      <w:pPr>
        <w:pStyle w:val="af7"/>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93CE5">
        <w:rPr>
          <w:noProof/>
        </w:rPr>
        <w:t>5</w:t>
      </w:r>
      <w:r>
        <w:fldChar w:fldCharType="end"/>
      </w:r>
      <w:r>
        <w:rPr>
          <w:rFonts w:hint="eastAsia"/>
        </w:rPr>
        <w:t xml:space="preserve"> </w:t>
      </w:r>
      <w:r>
        <w:rPr>
          <w:rFonts w:hint="eastAsia"/>
        </w:rPr>
        <w:t>速度跟随控制</w:t>
      </w:r>
    </w:p>
    <w:p w14:paraId="22E24B31" w14:textId="18BEAD21" w:rsidR="0094275F" w:rsidRPr="0094275F" w:rsidRDefault="0094275F" w:rsidP="0094275F">
      <w:pPr>
        <w:pStyle w:val="0"/>
        <w:ind w:firstLine="480"/>
        <w:rPr>
          <w:rFonts w:hint="eastAsia"/>
        </w:rPr>
      </w:pPr>
      <w:r>
        <w:rPr>
          <w:rFonts w:hint="eastAsia"/>
        </w:rPr>
        <w:t>在</w:t>
      </w:r>
      <w:r>
        <w:rPr>
          <w:rFonts w:hint="eastAsia"/>
        </w:rPr>
        <w:t>SVPWM</w:t>
      </w:r>
      <w:r>
        <w:rPr>
          <w:rFonts w:hint="eastAsia"/>
        </w:rPr>
        <w:t>调制下，由于零矢量的引入，波形应该是类似马鞍波形，并且三相相位差距</w:t>
      </w:r>
      <w:r>
        <w:rPr>
          <w:rFonts w:hint="eastAsia"/>
        </w:rPr>
        <w:t>120</w:t>
      </w:r>
      <w:r>
        <w:rPr>
          <w:rFonts w:hint="eastAsia"/>
        </w:rPr>
        <w:t>°。</w:t>
      </w:r>
    </w:p>
    <w:p w14:paraId="5343DA41" w14:textId="77777777" w:rsidR="0094275F" w:rsidRDefault="0094275F" w:rsidP="0094275F">
      <w:pPr>
        <w:keepNext/>
      </w:pPr>
      <w:r w:rsidRPr="0094275F">
        <w:drawing>
          <wp:inline distT="0" distB="0" distL="0" distR="0" wp14:anchorId="38B646E9" wp14:editId="00B085C4">
            <wp:extent cx="5165926" cy="2631440"/>
            <wp:effectExtent l="0" t="0" r="0" b="0"/>
            <wp:docPr id="1036945859"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45859" name="图片 1" descr="图表&#10;&#10;AI 生成的内容可能不正确。"/>
                    <pic:cNvPicPr/>
                  </pic:nvPicPr>
                  <pic:blipFill>
                    <a:blip r:embed="rId17"/>
                    <a:stretch>
                      <a:fillRect/>
                    </a:stretch>
                  </pic:blipFill>
                  <pic:spPr>
                    <a:xfrm>
                      <a:off x="0" y="0"/>
                      <a:ext cx="5179629" cy="2638420"/>
                    </a:xfrm>
                    <a:prstGeom prst="rect">
                      <a:avLst/>
                    </a:prstGeom>
                  </pic:spPr>
                </pic:pic>
              </a:graphicData>
            </a:graphic>
          </wp:inline>
        </w:drawing>
      </w:r>
    </w:p>
    <w:p w14:paraId="38493370" w14:textId="24EB8020" w:rsidR="0094275F" w:rsidRDefault="0094275F" w:rsidP="0094275F">
      <w:pPr>
        <w:pStyle w:val="af7"/>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93CE5">
        <w:rPr>
          <w:noProof/>
        </w:rPr>
        <w:t>6</w:t>
      </w:r>
      <w:r>
        <w:fldChar w:fldCharType="end"/>
      </w:r>
      <w:r>
        <w:rPr>
          <w:rFonts w:hint="eastAsia"/>
        </w:rPr>
        <w:t xml:space="preserve"> </w:t>
      </w:r>
      <w:r>
        <w:rPr>
          <w:rFonts w:hint="eastAsia"/>
        </w:rPr>
        <w:t>三相电压</w:t>
      </w:r>
    </w:p>
    <w:p w14:paraId="1B13DAF6" w14:textId="77777777" w:rsidR="0094275F" w:rsidRDefault="0094275F" w:rsidP="0094275F">
      <w:pPr>
        <w:keepNext/>
      </w:pPr>
      <w:r w:rsidRPr="0094275F">
        <w:lastRenderedPageBreak/>
        <w:drawing>
          <wp:inline distT="0" distB="0" distL="0" distR="0" wp14:anchorId="42C142EC" wp14:editId="11B42643">
            <wp:extent cx="5278120" cy="2688590"/>
            <wp:effectExtent l="0" t="0" r="0" b="0"/>
            <wp:docPr id="1894308174" name="图片 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8174" name="图片 1" descr="形状&#10;&#10;AI 生成的内容可能不正确。"/>
                    <pic:cNvPicPr/>
                  </pic:nvPicPr>
                  <pic:blipFill>
                    <a:blip r:embed="rId18"/>
                    <a:stretch>
                      <a:fillRect/>
                    </a:stretch>
                  </pic:blipFill>
                  <pic:spPr>
                    <a:xfrm>
                      <a:off x="0" y="0"/>
                      <a:ext cx="5278120" cy="2688590"/>
                    </a:xfrm>
                    <a:prstGeom prst="rect">
                      <a:avLst/>
                    </a:prstGeom>
                  </pic:spPr>
                </pic:pic>
              </a:graphicData>
            </a:graphic>
          </wp:inline>
        </w:drawing>
      </w:r>
    </w:p>
    <w:p w14:paraId="2BE6B024" w14:textId="08D83038" w:rsidR="0094275F" w:rsidRDefault="0094275F" w:rsidP="0094275F">
      <w:pPr>
        <w:pStyle w:val="af7"/>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93CE5">
        <w:rPr>
          <w:noProof/>
        </w:rPr>
        <w:t>7</w:t>
      </w:r>
      <w:r>
        <w:fldChar w:fldCharType="end"/>
      </w:r>
      <w:r>
        <w:rPr>
          <w:rFonts w:hint="eastAsia"/>
        </w:rPr>
        <w:t xml:space="preserve"> </w:t>
      </w:r>
      <w:r>
        <w:rPr>
          <w:rFonts w:hint="eastAsia"/>
        </w:rPr>
        <w:t>波形细节</w:t>
      </w:r>
    </w:p>
    <w:p w14:paraId="57A34E16" w14:textId="77777777" w:rsidR="0094275F" w:rsidRDefault="0094275F" w:rsidP="0094275F">
      <w:pPr>
        <w:keepNext/>
      </w:pPr>
      <w:r w:rsidRPr="0094275F">
        <w:drawing>
          <wp:inline distT="0" distB="0" distL="0" distR="0" wp14:anchorId="28A2CC7E" wp14:editId="11D798A3">
            <wp:extent cx="5278120" cy="2688590"/>
            <wp:effectExtent l="0" t="0" r="0" b="0"/>
            <wp:docPr id="61544725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47250" name="图片 1" descr="表格&#10;&#10;AI 生成的内容可能不正确。"/>
                    <pic:cNvPicPr/>
                  </pic:nvPicPr>
                  <pic:blipFill>
                    <a:blip r:embed="rId19"/>
                    <a:stretch>
                      <a:fillRect/>
                    </a:stretch>
                  </pic:blipFill>
                  <pic:spPr>
                    <a:xfrm>
                      <a:off x="0" y="0"/>
                      <a:ext cx="5278120" cy="2688590"/>
                    </a:xfrm>
                    <a:prstGeom prst="rect">
                      <a:avLst/>
                    </a:prstGeom>
                  </pic:spPr>
                </pic:pic>
              </a:graphicData>
            </a:graphic>
          </wp:inline>
        </w:drawing>
      </w:r>
    </w:p>
    <w:p w14:paraId="66964D3F" w14:textId="03971326" w:rsidR="0094275F" w:rsidRDefault="0094275F" w:rsidP="0094275F">
      <w:pPr>
        <w:pStyle w:val="af7"/>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93CE5">
        <w:rPr>
          <w:noProof/>
        </w:rPr>
        <w:t>8</w:t>
      </w:r>
      <w:r>
        <w:fldChar w:fldCharType="end"/>
      </w:r>
      <w:r>
        <w:rPr>
          <w:rFonts w:hint="eastAsia"/>
        </w:rPr>
        <w:t xml:space="preserve"> </w:t>
      </w:r>
      <w:r>
        <w:rPr>
          <w:rFonts w:hint="eastAsia"/>
        </w:rPr>
        <w:t>两相静止坐标系</w:t>
      </w:r>
    </w:p>
    <w:p w14:paraId="35E2F97F" w14:textId="77777777" w:rsidR="0094275F" w:rsidRDefault="0094275F" w:rsidP="0094275F">
      <w:pPr>
        <w:keepNext/>
      </w:pPr>
      <w:r w:rsidRPr="0094275F">
        <w:lastRenderedPageBreak/>
        <w:drawing>
          <wp:inline distT="0" distB="0" distL="0" distR="0" wp14:anchorId="48752FE8" wp14:editId="3E4931F6">
            <wp:extent cx="5278120" cy="2688590"/>
            <wp:effectExtent l="0" t="0" r="0" b="0"/>
            <wp:docPr id="70943029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30297" name="图片 1" descr="图表&#10;&#10;AI 生成的内容可能不正确。"/>
                    <pic:cNvPicPr/>
                  </pic:nvPicPr>
                  <pic:blipFill>
                    <a:blip r:embed="rId20"/>
                    <a:stretch>
                      <a:fillRect/>
                    </a:stretch>
                  </pic:blipFill>
                  <pic:spPr>
                    <a:xfrm>
                      <a:off x="0" y="0"/>
                      <a:ext cx="5278120" cy="2688590"/>
                    </a:xfrm>
                    <a:prstGeom prst="rect">
                      <a:avLst/>
                    </a:prstGeom>
                  </pic:spPr>
                </pic:pic>
              </a:graphicData>
            </a:graphic>
          </wp:inline>
        </w:drawing>
      </w:r>
    </w:p>
    <w:p w14:paraId="793A9D8F" w14:textId="14DAE734" w:rsidR="0094275F" w:rsidRPr="0094275F" w:rsidRDefault="0094275F" w:rsidP="0094275F">
      <w:pPr>
        <w:pStyle w:val="af7"/>
        <w:rPr>
          <w:rFonts w:hint="eastAsia"/>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993CE5">
        <w:rPr>
          <w:noProof/>
        </w:rPr>
        <w:t>9</w:t>
      </w:r>
      <w:r>
        <w:fldChar w:fldCharType="end"/>
      </w:r>
      <w:r>
        <w:rPr>
          <w:rFonts w:hint="eastAsia"/>
        </w:rPr>
        <w:t xml:space="preserve"> </w:t>
      </w:r>
      <w:r>
        <w:rPr>
          <w:rFonts w:hint="eastAsia"/>
        </w:rPr>
        <w:t>波形细节</w:t>
      </w:r>
    </w:p>
    <w:p w14:paraId="179B5F16" w14:textId="7660532C" w:rsidR="00343E96" w:rsidRDefault="00343E96" w:rsidP="00343E96">
      <w:pPr>
        <w:pStyle w:val="1"/>
      </w:pPr>
      <w:r>
        <w:rPr>
          <w:rFonts w:hint="eastAsia"/>
        </w:rPr>
        <w:t>硬件设计</w:t>
      </w:r>
    </w:p>
    <w:p w14:paraId="11596079" w14:textId="7F4BED85" w:rsidR="0094275F" w:rsidRDefault="0094275F" w:rsidP="0094275F">
      <w:pPr>
        <w:pStyle w:val="0"/>
        <w:ind w:firstLine="480"/>
      </w:pPr>
      <w:r>
        <w:rPr>
          <w:rFonts w:hint="eastAsia"/>
        </w:rPr>
        <w:t>本次硬件的设计分为两大部分，</w:t>
      </w:r>
      <w:r>
        <w:rPr>
          <w:rFonts w:hint="eastAsia"/>
        </w:rPr>
        <w:t xml:space="preserve">1. </w:t>
      </w:r>
      <w:r>
        <w:rPr>
          <w:rFonts w:hint="eastAsia"/>
        </w:rPr>
        <w:t>驱动部分</w:t>
      </w:r>
      <w:r>
        <w:rPr>
          <w:rFonts w:hint="eastAsia"/>
        </w:rPr>
        <w:t xml:space="preserve"> 2. </w:t>
      </w:r>
      <w:r>
        <w:rPr>
          <w:rFonts w:hint="eastAsia"/>
        </w:rPr>
        <w:t>控制部分，其中驱动部分负责采样以及三相逆变部分，控制部分主要负责计算并且输出开关量。</w:t>
      </w:r>
    </w:p>
    <w:p w14:paraId="496D1B4D" w14:textId="2039916A" w:rsidR="0094275F" w:rsidRDefault="0094275F" w:rsidP="0094275F">
      <w:pPr>
        <w:pStyle w:val="2"/>
      </w:pPr>
      <w:r>
        <w:rPr>
          <w:rFonts w:hint="eastAsia"/>
        </w:rPr>
        <w:t>驱动部分</w:t>
      </w:r>
    </w:p>
    <w:p w14:paraId="09AB5A1D" w14:textId="792DC77C" w:rsidR="0094275F" w:rsidRDefault="0094275F" w:rsidP="0094275F">
      <w:pPr>
        <w:pStyle w:val="0"/>
        <w:ind w:firstLine="480"/>
      </w:pPr>
      <w:r>
        <w:rPr>
          <w:rFonts w:hint="eastAsia"/>
        </w:rPr>
        <w:t>驱动部分主要包含</w:t>
      </w:r>
      <w:r>
        <w:rPr>
          <w:rFonts w:hint="eastAsia"/>
        </w:rPr>
        <w:t xml:space="preserve">1. </w:t>
      </w:r>
      <w:r>
        <w:rPr>
          <w:rFonts w:hint="eastAsia"/>
        </w:rPr>
        <w:t>电源</w:t>
      </w:r>
      <w:r>
        <w:rPr>
          <w:rFonts w:hint="eastAsia"/>
        </w:rPr>
        <w:t>(</w:t>
      </w:r>
      <w:r>
        <w:rPr>
          <w:rFonts w:hint="eastAsia"/>
        </w:rPr>
        <w:t>各种片上外设需要的电源轨</w:t>
      </w:r>
      <w:r>
        <w:rPr>
          <w:rFonts w:hint="eastAsia"/>
        </w:rPr>
        <w:t xml:space="preserve">) 2. </w:t>
      </w:r>
      <w:r w:rsidR="00993CE5">
        <w:rPr>
          <w:rFonts w:hint="eastAsia"/>
        </w:rPr>
        <w:t>光耦隔离</w:t>
      </w:r>
      <w:r w:rsidR="00993CE5">
        <w:rPr>
          <w:rFonts w:hint="eastAsia"/>
        </w:rPr>
        <w:t xml:space="preserve"> 3. </w:t>
      </w:r>
      <w:r w:rsidR="00993CE5">
        <w:rPr>
          <w:rFonts w:hint="eastAsia"/>
        </w:rPr>
        <w:t>栅极驱动</w:t>
      </w:r>
      <w:r w:rsidR="00993CE5">
        <w:rPr>
          <w:rFonts w:hint="eastAsia"/>
        </w:rPr>
        <w:t xml:space="preserve"> 4. </w:t>
      </w:r>
      <w:r w:rsidR="00993CE5">
        <w:rPr>
          <w:rFonts w:hint="eastAsia"/>
        </w:rPr>
        <w:t>反相器</w:t>
      </w:r>
      <w:r w:rsidR="00993CE5">
        <w:rPr>
          <w:rFonts w:hint="eastAsia"/>
        </w:rPr>
        <w:t>&amp;RC</w:t>
      </w:r>
      <w:r w:rsidR="00993CE5">
        <w:rPr>
          <w:rFonts w:hint="eastAsia"/>
        </w:rPr>
        <w:t>前级</w:t>
      </w:r>
      <w:r w:rsidR="00993CE5">
        <w:rPr>
          <w:rFonts w:hint="eastAsia"/>
        </w:rPr>
        <w:t xml:space="preserve"> 5. ADC</w:t>
      </w:r>
      <w:r w:rsidR="00993CE5">
        <w:rPr>
          <w:rFonts w:hint="eastAsia"/>
        </w:rPr>
        <w:t>采样及其差分前级</w:t>
      </w:r>
      <w:r w:rsidR="00993CE5">
        <w:rPr>
          <w:rFonts w:hint="eastAsia"/>
        </w:rPr>
        <w:t xml:space="preserve"> 6. </w:t>
      </w:r>
      <w:r w:rsidR="00993CE5">
        <w:rPr>
          <w:rFonts w:hint="eastAsia"/>
        </w:rPr>
        <w:t>三相逆变电路。下面是详细的原理图</w:t>
      </w:r>
    </w:p>
    <w:p w14:paraId="64834498" w14:textId="051E0904" w:rsidR="00993CE5" w:rsidRDefault="00993CE5" w:rsidP="00993CE5">
      <w:pPr>
        <w:pStyle w:val="0"/>
        <w:numPr>
          <w:ilvl w:val="0"/>
          <w:numId w:val="41"/>
        </w:numPr>
        <w:ind w:firstLineChars="0"/>
      </w:pPr>
      <w:r>
        <w:rPr>
          <w:rFonts w:hint="eastAsia"/>
        </w:rPr>
        <w:t>电源，电源部分主要使用了一颗</w:t>
      </w:r>
      <w:r>
        <w:rPr>
          <w:rFonts w:hint="eastAsia"/>
        </w:rPr>
        <w:t>LM2576S Buck</w:t>
      </w:r>
      <w:r>
        <w:rPr>
          <w:rFonts w:hint="eastAsia"/>
        </w:rPr>
        <w:t>和</w:t>
      </w:r>
      <w:r>
        <w:rPr>
          <w:rFonts w:hint="eastAsia"/>
        </w:rPr>
        <w:t>LM7815</w:t>
      </w:r>
      <w:r>
        <w:rPr>
          <w:rFonts w:hint="eastAsia"/>
        </w:rPr>
        <w:t>线性电源，</w:t>
      </w:r>
      <w:r>
        <w:rPr>
          <w:rFonts w:hint="eastAsia"/>
        </w:rPr>
        <w:t>LM7815</w:t>
      </w:r>
      <w:r>
        <w:rPr>
          <w:rFonts w:hint="eastAsia"/>
        </w:rPr>
        <w:t>将</w:t>
      </w:r>
      <w:r>
        <w:rPr>
          <w:rFonts w:hint="eastAsia"/>
        </w:rPr>
        <w:t>24V</w:t>
      </w:r>
      <w:r>
        <w:rPr>
          <w:rFonts w:hint="eastAsia"/>
        </w:rPr>
        <w:t>的电压降低为</w:t>
      </w:r>
      <w:r>
        <w:rPr>
          <w:rFonts w:hint="eastAsia"/>
        </w:rPr>
        <w:t>15V</w:t>
      </w:r>
      <w:r>
        <w:rPr>
          <w:rFonts w:hint="eastAsia"/>
        </w:rPr>
        <w:t>，然后输入到</w:t>
      </w:r>
      <w:r>
        <w:rPr>
          <w:rFonts w:hint="eastAsia"/>
        </w:rPr>
        <w:t>LM2576S Buck</w:t>
      </w:r>
      <w:r>
        <w:rPr>
          <w:rFonts w:hint="eastAsia"/>
        </w:rPr>
        <w:t>降低到</w:t>
      </w:r>
      <w:r>
        <w:rPr>
          <w:rFonts w:hint="eastAsia"/>
        </w:rPr>
        <w:t>5V</w:t>
      </w:r>
      <w:r>
        <w:rPr>
          <w:rFonts w:hint="eastAsia"/>
        </w:rPr>
        <w:t>以共给到片上弱电系统使用。</w:t>
      </w:r>
    </w:p>
    <w:p w14:paraId="4226217C" w14:textId="77777777" w:rsidR="00993CE5" w:rsidRDefault="00993CE5" w:rsidP="00993CE5">
      <w:pPr>
        <w:pStyle w:val="0"/>
        <w:keepNext/>
        <w:spacing w:line="240" w:lineRule="auto"/>
        <w:ind w:left="482" w:firstLineChars="0" w:firstLine="0"/>
        <w:jc w:val="center"/>
      </w:pPr>
      <w:r w:rsidRPr="00993CE5">
        <w:lastRenderedPageBreak/>
        <w:drawing>
          <wp:inline distT="0" distB="0" distL="0" distR="0" wp14:anchorId="0E037E34" wp14:editId="63BE13D7">
            <wp:extent cx="4600575" cy="2678318"/>
            <wp:effectExtent l="0" t="0" r="0" b="8255"/>
            <wp:docPr id="106686404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64042" name="图片 1" descr="图示, 示意图&#10;&#10;AI 生成的内容可能不正确。"/>
                    <pic:cNvPicPr/>
                  </pic:nvPicPr>
                  <pic:blipFill>
                    <a:blip r:embed="rId21"/>
                    <a:stretch>
                      <a:fillRect/>
                    </a:stretch>
                  </pic:blipFill>
                  <pic:spPr>
                    <a:xfrm>
                      <a:off x="0" y="0"/>
                      <a:ext cx="4608301" cy="2682816"/>
                    </a:xfrm>
                    <a:prstGeom prst="rect">
                      <a:avLst/>
                    </a:prstGeom>
                  </pic:spPr>
                </pic:pic>
              </a:graphicData>
            </a:graphic>
          </wp:inline>
        </w:drawing>
      </w:r>
    </w:p>
    <w:p w14:paraId="23305919" w14:textId="4707EFEE" w:rsidR="00993CE5" w:rsidRDefault="00993CE5" w:rsidP="00993CE5">
      <w:pPr>
        <w:pStyle w:val="af7"/>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10</w:t>
      </w:r>
      <w:r>
        <w:fldChar w:fldCharType="end"/>
      </w:r>
      <w:r>
        <w:rPr>
          <w:rFonts w:hint="eastAsia"/>
        </w:rPr>
        <w:t xml:space="preserve"> </w:t>
      </w:r>
      <w:r>
        <w:rPr>
          <w:rFonts w:hint="eastAsia"/>
        </w:rPr>
        <w:t>电源部分如图</w:t>
      </w:r>
    </w:p>
    <w:p w14:paraId="1C43311C" w14:textId="2A04AC32" w:rsidR="00993CE5" w:rsidRDefault="00993CE5" w:rsidP="00993CE5">
      <w:pPr>
        <w:pStyle w:val="0"/>
        <w:numPr>
          <w:ilvl w:val="0"/>
          <w:numId w:val="41"/>
        </w:numPr>
        <w:ind w:firstLineChars="0"/>
      </w:pPr>
      <w:r>
        <w:rPr>
          <w:rFonts w:hint="eastAsia"/>
        </w:rPr>
        <w:t>光耦隔离，采用三颗</w:t>
      </w:r>
      <w:r>
        <w:rPr>
          <w:rFonts w:hint="eastAsia"/>
        </w:rPr>
        <w:t>HCPL-0630</w:t>
      </w:r>
      <w:r>
        <w:rPr>
          <w:rFonts w:hint="eastAsia"/>
        </w:rPr>
        <w:t>对三路互补的</w:t>
      </w:r>
      <w:r>
        <w:rPr>
          <w:rFonts w:hint="eastAsia"/>
        </w:rPr>
        <w:t>PWM</w:t>
      </w:r>
      <w:r>
        <w:rPr>
          <w:rFonts w:hint="eastAsia"/>
        </w:rPr>
        <w:t>信号进行隔离，并且带有磁珠对电源部分进行隔离，降低噪声，防止烧毁运算单元。</w:t>
      </w:r>
    </w:p>
    <w:p w14:paraId="76876772" w14:textId="77777777" w:rsidR="00993CE5" w:rsidRDefault="00993CE5" w:rsidP="00993CE5">
      <w:pPr>
        <w:pStyle w:val="0"/>
        <w:keepNext/>
        <w:spacing w:line="240" w:lineRule="auto"/>
        <w:ind w:firstLineChars="0" w:firstLine="198"/>
        <w:jc w:val="center"/>
      </w:pPr>
      <w:r w:rsidRPr="00993CE5">
        <w:drawing>
          <wp:inline distT="0" distB="0" distL="0" distR="0" wp14:anchorId="50B0BEC4" wp14:editId="20DECAAA">
            <wp:extent cx="4648200" cy="4272407"/>
            <wp:effectExtent l="0" t="0" r="0" b="0"/>
            <wp:docPr id="1624859783"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59783" name="图片 1" descr="图示, 示意图&#10;&#10;AI 生成的内容可能不正确。"/>
                    <pic:cNvPicPr/>
                  </pic:nvPicPr>
                  <pic:blipFill>
                    <a:blip r:embed="rId22"/>
                    <a:stretch>
                      <a:fillRect/>
                    </a:stretch>
                  </pic:blipFill>
                  <pic:spPr>
                    <a:xfrm>
                      <a:off x="0" y="0"/>
                      <a:ext cx="4650871" cy="4274862"/>
                    </a:xfrm>
                    <a:prstGeom prst="rect">
                      <a:avLst/>
                    </a:prstGeom>
                  </pic:spPr>
                </pic:pic>
              </a:graphicData>
            </a:graphic>
          </wp:inline>
        </w:drawing>
      </w:r>
    </w:p>
    <w:p w14:paraId="5FCDA65F" w14:textId="57ABF0D8" w:rsidR="00993CE5" w:rsidRPr="00993CE5" w:rsidRDefault="00993CE5" w:rsidP="00993CE5">
      <w:pPr>
        <w:pStyle w:val="af7"/>
        <w:rPr>
          <w:rFonts w:hint="eastAsia"/>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11</w:t>
      </w:r>
      <w:r>
        <w:fldChar w:fldCharType="end"/>
      </w:r>
      <w:r>
        <w:rPr>
          <w:rFonts w:hint="eastAsia"/>
        </w:rPr>
        <w:t xml:space="preserve"> </w:t>
      </w:r>
      <w:r>
        <w:rPr>
          <w:rFonts w:hint="eastAsia"/>
        </w:rPr>
        <w:t>光耦隔离</w:t>
      </w:r>
    </w:p>
    <w:p w14:paraId="354AB3E5" w14:textId="77A23D61" w:rsidR="0094275F" w:rsidRPr="0094275F" w:rsidRDefault="0094275F" w:rsidP="0094275F">
      <w:pPr>
        <w:pStyle w:val="2"/>
        <w:rPr>
          <w:rFonts w:hint="eastAsia"/>
        </w:rPr>
      </w:pPr>
      <w:r>
        <w:rPr>
          <w:rFonts w:hint="eastAsia"/>
        </w:rPr>
        <w:lastRenderedPageBreak/>
        <w:t>控制部分</w:t>
      </w:r>
    </w:p>
    <w:p w14:paraId="719631DF" w14:textId="44F3E1E7" w:rsidR="00343E96" w:rsidRPr="00343E96" w:rsidRDefault="00343E96" w:rsidP="00343E96">
      <w:pPr>
        <w:pStyle w:val="1"/>
        <w:rPr>
          <w:rFonts w:hint="eastAsia"/>
        </w:rPr>
      </w:pPr>
      <w:r>
        <w:rPr>
          <w:rFonts w:hint="eastAsia"/>
        </w:rPr>
        <w:t>软件设计</w:t>
      </w:r>
    </w:p>
    <w:sectPr w:rsidR="00343E96" w:rsidRPr="00343E96" w:rsidSect="006643A1">
      <w:headerReference w:type="even" r:id="rId23"/>
      <w:headerReference w:type="default" r:id="rId24"/>
      <w:footerReference w:type="even" r:id="rId25"/>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92D08" w14:textId="77777777" w:rsidR="00282851" w:rsidRDefault="00282851" w:rsidP="00A62454">
      <w:r>
        <w:separator/>
      </w:r>
    </w:p>
  </w:endnote>
  <w:endnote w:type="continuationSeparator" w:id="0">
    <w:p w14:paraId="46C9BF8B" w14:textId="77777777" w:rsidR="00282851" w:rsidRDefault="00282851" w:rsidP="00A62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MS Gothic"/>
    <w:charset w:val="80"/>
    <w:family w:val="roman"/>
    <w:pitch w:val="default"/>
    <w:sig w:usb0="00000000" w:usb1="00000000" w:usb2="00000000" w:usb3="00000000" w:csb0="00040001" w:csb1="00000000"/>
  </w:font>
  <w:font w:name="文泉驿正黑">
    <w:altName w:val="MS Gothic"/>
    <w:charset w:val="80"/>
    <w:family w:val="auto"/>
    <w:pitch w:val="default"/>
    <w:sig w:usb0="00000000" w:usb1="00000000" w:usb2="00000000" w:usb3="00000000" w:csb0="00040001" w:csb1="00000000"/>
  </w:font>
  <w:font w:name="Lohit Devanagari">
    <w:altName w:val="MS Gothic"/>
    <w:charset w:val="80"/>
    <w:family w:val="auto"/>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641434"/>
      <w:docPartObj>
        <w:docPartGallery w:val="Page Numbers (Bottom of Page)"/>
        <w:docPartUnique/>
      </w:docPartObj>
    </w:sdtPr>
    <w:sdtContent>
      <w:p w14:paraId="5423E277" w14:textId="77777777" w:rsidR="003121E9" w:rsidRDefault="00000000" w:rsidP="00990A95">
        <w:pPr>
          <w:pStyle w:val="a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3E885" w14:textId="77777777" w:rsidR="00282851" w:rsidRDefault="00282851" w:rsidP="00A62454">
      <w:r>
        <w:separator/>
      </w:r>
    </w:p>
  </w:footnote>
  <w:footnote w:type="continuationSeparator" w:id="0">
    <w:p w14:paraId="7D59CCDB" w14:textId="77777777" w:rsidR="00282851" w:rsidRDefault="00282851" w:rsidP="00A62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F181" w14:textId="77777777" w:rsidR="003121E9" w:rsidRPr="003121E9" w:rsidRDefault="003121E9" w:rsidP="003121E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9FC65" w14:textId="64BADF27" w:rsidR="00966F75" w:rsidRPr="00EA6C90" w:rsidRDefault="00966F75" w:rsidP="00B13CC4">
    <w:pPr>
      <w:pStyle w:val="a8"/>
      <w:pBdr>
        <w:bottom w:val="single" w:sz="4" w:space="1" w:color="auto"/>
      </w:pBdr>
      <w:tabs>
        <w:tab w:val="clear" w:pos="4153"/>
        <w:tab w:val="clear" w:pos="8306"/>
        <w:tab w:val="right" w:pos="8786"/>
      </w:tabs>
    </w:pPr>
    <w:r w:rsidRPr="00EA6C90">
      <w:rPr>
        <w:szCs w:val="21"/>
      </w:rPr>
      <w:fldChar w:fldCharType="begin"/>
    </w:r>
    <w:r w:rsidRPr="00EA6C90">
      <w:rPr>
        <w:szCs w:val="21"/>
      </w:rPr>
      <w:instrText xml:space="preserve"> STYLEREF  "</w:instrText>
    </w:r>
    <w:r w:rsidRPr="00EA6C90">
      <w:rPr>
        <w:rFonts w:hint="eastAsia"/>
        <w:szCs w:val="21"/>
      </w:rPr>
      <w:instrText>三号</w:instrText>
    </w:r>
    <w:r w:rsidRPr="00EA6C90">
      <w:rPr>
        <w:szCs w:val="21"/>
      </w:rPr>
      <w:instrText>标题</w:instrText>
    </w:r>
    <w:r w:rsidRPr="00EA6C90">
      <w:rPr>
        <w:szCs w:val="21"/>
      </w:rPr>
      <w:instrText xml:space="preserve">"  \* MERGEFORMAT </w:instrText>
    </w:r>
    <w:r w:rsidRPr="00EA6C90">
      <w:rPr>
        <w:szCs w:val="21"/>
      </w:rPr>
      <w:fldChar w:fldCharType="separate"/>
    </w:r>
    <w:r w:rsidR="00993CE5">
      <w:rPr>
        <w:rFonts w:hint="eastAsia"/>
        <w:b/>
        <w:bCs/>
        <w:noProof/>
        <w:szCs w:val="21"/>
      </w:rPr>
      <w:t>错误</w:t>
    </w:r>
    <w:r w:rsidR="00993CE5">
      <w:rPr>
        <w:rFonts w:hint="eastAsia"/>
        <w:b/>
        <w:bCs/>
        <w:noProof/>
        <w:szCs w:val="21"/>
      </w:rPr>
      <w:t>!</w:t>
    </w:r>
    <w:r w:rsidR="00993CE5">
      <w:rPr>
        <w:rFonts w:hint="eastAsia"/>
        <w:b/>
        <w:bCs/>
        <w:noProof/>
        <w:szCs w:val="21"/>
      </w:rPr>
      <w:t>文档中没有指定样式的文字。</w:t>
    </w:r>
    <w:r w:rsidRPr="00EA6C90">
      <w:rPr>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5EFF27"/>
    <w:multiLevelType w:val="singleLevel"/>
    <w:tmpl w:val="905EFF27"/>
    <w:lvl w:ilvl="0">
      <w:start w:val="1"/>
      <w:numFmt w:val="decimal"/>
      <w:suff w:val="nothing"/>
      <w:lvlText w:val="%1．"/>
      <w:lvlJc w:val="left"/>
    </w:lvl>
  </w:abstractNum>
  <w:abstractNum w:abstractNumId="1" w15:restartNumberingAfterBreak="0">
    <w:nsid w:val="A3458CAA"/>
    <w:multiLevelType w:val="singleLevel"/>
    <w:tmpl w:val="A3458CAA"/>
    <w:lvl w:ilvl="0">
      <w:start w:val="1"/>
      <w:numFmt w:val="decimal"/>
      <w:suff w:val="space"/>
      <w:lvlText w:val="%1."/>
      <w:lvlJc w:val="left"/>
    </w:lvl>
  </w:abstractNum>
  <w:abstractNum w:abstractNumId="2" w15:restartNumberingAfterBreak="0">
    <w:nsid w:val="0B17304C"/>
    <w:multiLevelType w:val="multilevel"/>
    <w:tmpl w:val="F7701166"/>
    <w:numStyleLink w:val="a"/>
  </w:abstractNum>
  <w:abstractNum w:abstractNumId="3" w15:restartNumberingAfterBreak="0">
    <w:nsid w:val="0C374B88"/>
    <w:multiLevelType w:val="multilevel"/>
    <w:tmpl w:val="F7701166"/>
    <w:numStyleLink w:val="a"/>
  </w:abstractNum>
  <w:abstractNum w:abstractNumId="4" w15:restartNumberingAfterBreak="0">
    <w:nsid w:val="0EEA498C"/>
    <w:multiLevelType w:val="multilevel"/>
    <w:tmpl w:val="F7701166"/>
    <w:numStyleLink w:val="a"/>
  </w:abstractNum>
  <w:abstractNum w:abstractNumId="5" w15:restartNumberingAfterBreak="0">
    <w:nsid w:val="11F77260"/>
    <w:multiLevelType w:val="multilevel"/>
    <w:tmpl w:val="F7701166"/>
    <w:numStyleLink w:val="a"/>
  </w:abstractNum>
  <w:abstractNum w:abstractNumId="6" w15:restartNumberingAfterBreak="0">
    <w:nsid w:val="1580039A"/>
    <w:multiLevelType w:val="multilevel"/>
    <w:tmpl w:val="F7701166"/>
    <w:numStyleLink w:val="a"/>
  </w:abstractNum>
  <w:abstractNum w:abstractNumId="7" w15:restartNumberingAfterBreak="0">
    <w:nsid w:val="1CA466A6"/>
    <w:multiLevelType w:val="hybridMultilevel"/>
    <w:tmpl w:val="3F680A48"/>
    <w:lvl w:ilvl="0" w:tplc="024A376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0482F89"/>
    <w:multiLevelType w:val="multilevel"/>
    <w:tmpl w:val="CC625E0E"/>
    <w:lvl w:ilvl="0">
      <w:start w:val="1"/>
      <w:numFmt w:val="decimal"/>
      <w:suff w:val="space"/>
      <w:lvlText w:val="表%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2117170C"/>
    <w:multiLevelType w:val="multilevel"/>
    <w:tmpl w:val="BD0AD3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9822173"/>
    <w:multiLevelType w:val="multilevel"/>
    <w:tmpl w:val="4ACCEC0C"/>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ascii="Times New Roman" w:hAnsi="Times New Roman"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0" w:firstLine="0"/>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1" w15:restartNumberingAfterBreak="0">
    <w:nsid w:val="39343571"/>
    <w:multiLevelType w:val="multilevel"/>
    <w:tmpl w:val="F7701166"/>
    <w:numStyleLink w:val="a"/>
  </w:abstractNum>
  <w:abstractNum w:abstractNumId="12" w15:restartNumberingAfterBreak="0">
    <w:nsid w:val="3CD45F38"/>
    <w:multiLevelType w:val="hybridMultilevel"/>
    <w:tmpl w:val="045C9450"/>
    <w:lvl w:ilvl="0" w:tplc="0EF06DCE">
      <w:start w:val="1"/>
      <w:numFmt w:val="decimal"/>
      <w:suff w:val="space"/>
      <w:lvlText w:val="[%1]"/>
      <w:lvlJc w:val="left"/>
      <w:pPr>
        <w:ind w:left="400" w:hanging="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2FB481B"/>
    <w:multiLevelType w:val="multilevel"/>
    <w:tmpl w:val="E46C9554"/>
    <w:lvl w:ilvl="0">
      <w:start w:val="1"/>
      <w:numFmt w:val="decimal"/>
      <w:suff w:val="space"/>
      <w:lvlText w:val="图%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43A25080"/>
    <w:multiLevelType w:val="hybridMultilevel"/>
    <w:tmpl w:val="7338A358"/>
    <w:lvl w:ilvl="0" w:tplc="38EACB7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45A91B8D"/>
    <w:multiLevelType w:val="multilevel"/>
    <w:tmpl w:val="F7701166"/>
    <w:numStyleLink w:val="a"/>
  </w:abstractNum>
  <w:abstractNum w:abstractNumId="16" w15:restartNumberingAfterBreak="0">
    <w:nsid w:val="47B10626"/>
    <w:multiLevelType w:val="multilevel"/>
    <w:tmpl w:val="2026B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7B283A"/>
    <w:multiLevelType w:val="multilevel"/>
    <w:tmpl w:val="F7701166"/>
    <w:numStyleLink w:val="a"/>
  </w:abstractNum>
  <w:abstractNum w:abstractNumId="18" w15:restartNumberingAfterBreak="0">
    <w:nsid w:val="4B9F5B75"/>
    <w:multiLevelType w:val="multilevel"/>
    <w:tmpl w:val="F7701166"/>
    <w:numStyleLink w:val="a"/>
  </w:abstractNum>
  <w:abstractNum w:abstractNumId="19" w15:restartNumberingAfterBreak="0">
    <w:nsid w:val="4C7D0A6E"/>
    <w:multiLevelType w:val="multilevel"/>
    <w:tmpl w:val="F7701166"/>
    <w:name w:val="（eq）"/>
    <w:styleLink w:val="a"/>
    <w:lvl w:ilvl="0">
      <w:start w:val="1"/>
      <w:numFmt w:val="decimal"/>
      <w:pStyle w:val="1"/>
      <w:suff w:val="space"/>
      <w:lvlText w:val="第%1章"/>
      <w:lvlJc w:val="left"/>
      <w:pPr>
        <w:ind w:left="0" w:firstLine="0"/>
      </w:pPr>
      <w:rPr>
        <w:rFonts w:ascii="黑体" w:eastAsia="黑体" w:hAnsiTheme="minorHAnsi" w:hint="eastAsia"/>
        <w:spacing w:val="30"/>
      </w:rPr>
    </w:lvl>
    <w:lvl w:ilvl="1">
      <w:start w:val="1"/>
      <w:numFmt w:val="decimal"/>
      <w:pStyle w:val="2"/>
      <w:isLgl/>
      <w:suff w:val="space"/>
      <w:lvlText w:val="%1.%2"/>
      <w:lvlJc w:val="left"/>
      <w:pPr>
        <w:ind w:left="0" w:firstLine="0"/>
      </w:pPr>
      <w:rPr>
        <w:rFonts w:ascii="黑体" w:eastAsia="黑体" w:hAnsiTheme="minorHAnsi" w:hint="eastAsia"/>
      </w:rPr>
    </w:lvl>
    <w:lvl w:ilvl="2">
      <w:start w:val="1"/>
      <w:numFmt w:val="decimal"/>
      <w:pStyle w:val="3"/>
      <w:isLgl/>
      <w:suff w:val="space"/>
      <w:lvlText w:val="%1.%2.%3"/>
      <w:lvlJc w:val="left"/>
      <w:pPr>
        <w:ind w:left="0" w:firstLine="0"/>
      </w:pPr>
      <w:rPr>
        <w:rFonts w:ascii="黑体" w:eastAsia="黑体" w:hAnsiTheme="minorHAnsi" w:hint="eastAsia"/>
      </w:rPr>
    </w:lvl>
    <w:lvl w:ilvl="3">
      <w:start w:val="1"/>
      <w:numFmt w:val="decimal"/>
      <w:pStyle w:val="4"/>
      <w:isLgl/>
      <w:suff w:val="space"/>
      <w:lvlText w:val="%1.%2.%3.%4"/>
      <w:lvlJc w:val="left"/>
      <w:pPr>
        <w:ind w:left="0" w:firstLine="0"/>
      </w:pPr>
      <w:rPr>
        <w:rFonts w:asciiTheme="minorHAnsi" w:eastAsia="宋体" w:hAnsiTheme="minorHAnsi" w:hint="eastAsia"/>
        <w:sz w:val="24"/>
      </w:rPr>
    </w:lvl>
    <w:lvl w:ilvl="4">
      <w:start w:val="1"/>
      <w:numFmt w:val="decimal"/>
      <w:lvlRestart w:val="1"/>
      <w:pStyle w:val="11-1"/>
      <w:isLgl/>
      <w:suff w:val="space"/>
      <w:lvlText w:val="图%1.%5"/>
      <w:lvlJc w:val="left"/>
      <w:pPr>
        <w:ind w:left="0" w:firstLine="0"/>
      </w:pPr>
      <w:rPr>
        <w:rFonts w:asciiTheme="minorHAnsi" w:eastAsia="宋体" w:hAnsiTheme="minorHAnsi" w:hint="default"/>
      </w:rPr>
    </w:lvl>
    <w:lvl w:ilvl="5">
      <w:start w:val="1"/>
      <w:numFmt w:val="decimal"/>
      <w:lvlRestart w:val="1"/>
      <w:pStyle w:val="11-10"/>
      <w:isLgl/>
      <w:suff w:val="space"/>
      <w:lvlText w:val="表%1.%6"/>
      <w:lvlJc w:val="left"/>
      <w:pPr>
        <w:ind w:left="0" w:firstLine="0"/>
      </w:pPr>
      <w:rPr>
        <w:rFonts w:asciiTheme="minorHAnsi" w:eastAsia="宋体" w:hAnsiTheme="minorHAnsi" w:hint="default"/>
        <w:sz w:val="21"/>
      </w:rPr>
    </w:lvl>
    <w:lvl w:ilvl="6">
      <w:start w:val="1"/>
      <w:numFmt w:val="decimal"/>
      <w:lvlRestart w:val="1"/>
      <w:isLgl/>
      <w:suff w:val="space"/>
      <w:lvlText w:val="%1.%2.%3.%4.%5.%6.%7"/>
      <w:lvlJc w:val="left"/>
      <w:pPr>
        <w:ind w:left="0" w:firstLine="0"/>
      </w:pPr>
      <w:rPr>
        <w:rFonts w:asciiTheme="minorHAnsi" w:eastAsia="宋体" w:hAnsiTheme="minorHAnsi" w:hint="eastAsia"/>
      </w:rPr>
    </w:lvl>
    <w:lvl w:ilvl="7">
      <w:start w:val="1"/>
      <w:numFmt w:val="decimal"/>
      <w:lvlRestart w:val="1"/>
      <w:isLgl/>
      <w:suff w:val="space"/>
      <w:lvlText w:val="（%1-%8）"/>
      <w:lvlJc w:val="left"/>
      <w:pPr>
        <w:ind w:left="0" w:firstLine="0"/>
      </w:pPr>
      <w:rPr>
        <w:rFonts w:asciiTheme="minorHAnsi" w:eastAsia="宋体" w:hAnsiTheme="minorHAnsi" w:hint="default"/>
      </w:rPr>
    </w:lvl>
    <w:lvl w:ilvl="8">
      <w:start w:val="1"/>
      <w:numFmt w:val="decimal"/>
      <w:lvlRestart w:val="1"/>
      <w:pStyle w:val="a0"/>
      <w:lvlText w:val="[%9]"/>
      <w:lvlJc w:val="left"/>
      <w:pPr>
        <w:ind w:left="0" w:firstLine="0"/>
      </w:pPr>
      <w:rPr>
        <w:rFonts w:asciiTheme="minorHAnsi" w:eastAsia="宋体" w:hAnsiTheme="minorHAnsi" w:hint="eastAsia"/>
      </w:rPr>
    </w:lvl>
  </w:abstractNum>
  <w:abstractNum w:abstractNumId="20" w15:restartNumberingAfterBreak="0">
    <w:nsid w:val="503B3CBB"/>
    <w:multiLevelType w:val="hybridMultilevel"/>
    <w:tmpl w:val="C9E87ADC"/>
    <w:lvl w:ilvl="0" w:tplc="090EDD2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52E26D40"/>
    <w:multiLevelType w:val="multilevel"/>
    <w:tmpl w:val="F7701166"/>
    <w:numStyleLink w:val="a"/>
  </w:abstractNum>
  <w:abstractNum w:abstractNumId="22" w15:restartNumberingAfterBreak="0">
    <w:nsid w:val="53885A5F"/>
    <w:multiLevelType w:val="multilevel"/>
    <w:tmpl w:val="89D2E8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5DC63720"/>
    <w:multiLevelType w:val="multilevel"/>
    <w:tmpl w:val="B7B674E8"/>
    <w:lvl w:ilvl="0">
      <w:start w:val="1"/>
      <w:numFmt w:val="decimal"/>
      <w:lvlText w:val="[%1]"/>
      <w:lvlJc w:val="left"/>
      <w:pPr>
        <w:tabs>
          <w:tab w:val="num" w:pos="567"/>
        </w:tabs>
        <w:ind w:left="567" w:hanging="567"/>
      </w:pPr>
      <w:rPr>
        <w:rFonts w:hint="eastAsia"/>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5FB20D65"/>
    <w:multiLevelType w:val="hybridMultilevel"/>
    <w:tmpl w:val="8DC8B206"/>
    <w:lvl w:ilvl="0" w:tplc="96EC5E24">
      <w:start w:val="1"/>
      <w:numFmt w:val="decimal"/>
      <w:suff w:val="space"/>
      <w:lvlText w:val="（%1）"/>
      <w:lvlJc w:val="left"/>
      <w:pPr>
        <w:ind w:left="0" w:firstLine="0"/>
      </w:pPr>
      <w:rPr>
        <w:rFonts w:asciiTheme="minorHAnsi" w:eastAsia="宋体" w:hAnsiTheme="minorHAnsi"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62B74D4A"/>
    <w:multiLevelType w:val="multilevel"/>
    <w:tmpl w:val="F7701166"/>
    <w:numStyleLink w:val="a"/>
  </w:abstractNum>
  <w:abstractNum w:abstractNumId="26" w15:restartNumberingAfterBreak="0">
    <w:nsid w:val="690E1CA1"/>
    <w:multiLevelType w:val="hybridMultilevel"/>
    <w:tmpl w:val="E1AE7EEE"/>
    <w:lvl w:ilvl="0" w:tplc="0C9049AC">
      <w:start w:val="1"/>
      <w:numFmt w:val="decimal"/>
      <w:lvlText w:val="[%1]"/>
      <w:lvlJc w:val="left"/>
      <w:pPr>
        <w:ind w:left="90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EBA1875"/>
    <w:multiLevelType w:val="multilevel"/>
    <w:tmpl w:val="F7701166"/>
    <w:numStyleLink w:val="a"/>
  </w:abstractNum>
  <w:abstractNum w:abstractNumId="28" w15:restartNumberingAfterBreak="0">
    <w:nsid w:val="77820AB7"/>
    <w:multiLevelType w:val="hybridMultilevel"/>
    <w:tmpl w:val="827E7EAC"/>
    <w:lvl w:ilvl="0" w:tplc="2FD0A0C6">
      <w:start w:val="1"/>
      <w:numFmt w:val="decimal"/>
      <w:lvlText w:val="（%1）"/>
      <w:lvlJc w:val="left"/>
      <w:pPr>
        <w:ind w:left="900" w:hanging="420"/>
      </w:pPr>
      <w:rPr>
        <w:rFonts w:asciiTheme="minorHAnsi" w:eastAsiaTheme="minorEastAsia" w:hAnsiTheme="minorHAnsi" w:hint="default"/>
      </w:rPr>
    </w:lvl>
    <w:lvl w:ilvl="1" w:tplc="1C4E407A">
      <w:start w:val="1"/>
      <w:numFmt w:val="decimal"/>
      <w:suff w:val="nothing"/>
      <w:lvlText w:val="（%2）"/>
      <w:lvlJc w:val="left"/>
      <w:pPr>
        <w:ind w:left="400" w:hanging="400"/>
      </w:pPr>
      <w:rPr>
        <w:rFonts w:asciiTheme="minorHAnsi" w:eastAsia="宋体" w:hAnsiTheme="minorHAnsi"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8274449"/>
    <w:multiLevelType w:val="hybridMultilevel"/>
    <w:tmpl w:val="A0BE088C"/>
    <w:lvl w:ilvl="0" w:tplc="6A9EC98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565339937">
    <w:abstractNumId w:val="10"/>
  </w:num>
  <w:num w:numId="2" w16cid:durableId="1735541725">
    <w:abstractNumId w:val="10"/>
  </w:num>
  <w:num w:numId="3" w16cid:durableId="1949924199">
    <w:abstractNumId w:val="10"/>
  </w:num>
  <w:num w:numId="4" w16cid:durableId="810749110">
    <w:abstractNumId w:val="22"/>
  </w:num>
  <w:num w:numId="5" w16cid:durableId="2081294213">
    <w:abstractNumId w:val="10"/>
  </w:num>
  <w:num w:numId="6" w16cid:durableId="897057176">
    <w:abstractNumId w:val="10"/>
  </w:num>
  <w:num w:numId="7" w16cid:durableId="1055157924">
    <w:abstractNumId w:val="8"/>
  </w:num>
  <w:num w:numId="8" w16cid:durableId="801768240">
    <w:abstractNumId w:val="13"/>
  </w:num>
  <w:num w:numId="9" w16cid:durableId="1651405536">
    <w:abstractNumId w:val="8"/>
  </w:num>
  <w:num w:numId="10" w16cid:durableId="1813327948">
    <w:abstractNumId w:val="9"/>
  </w:num>
  <w:num w:numId="11" w16cid:durableId="569796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6754886">
    <w:abstractNumId w:val="10"/>
  </w:num>
  <w:num w:numId="13" w16cid:durableId="1595556738">
    <w:abstractNumId w:val="10"/>
  </w:num>
  <w:num w:numId="14" w16cid:durableId="1919435845">
    <w:abstractNumId w:val="10"/>
  </w:num>
  <w:num w:numId="15" w16cid:durableId="1326284406">
    <w:abstractNumId w:val="19"/>
    <w:lvlOverride w:ilvl="0">
      <w:lvl w:ilvl="0">
        <w:start w:val="1"/>
        <w:numFmt w:val="decimal"/>
        <w:pStyle w:val="1"/>
        <w:isLgl/>
        <w:suff w:val="space"/>
        <w:lvlText w:val="第%1章"/>
        <w:lvlJc w:val="left"/>
        <w:pPr>
          <w:ind w:left="0" w:firstLine="0"/>
        </w:pPr>
        <w:rPr>
          <w:rFonts w:ascii="黑体" w:eastAsia="黑体" w:hAnsi="黑体" w:hint="eastAsia"/>
          <w:snapToGrid/>
          <w:spacing w:val="40"/>
          <w:w w:val="100"/>
          <w:kern w:val="2"/>
        </w:rPr>
      </w:lvl>
    </w:lvlOverride>
    <w:lvlOverride w:ilvl="1">
      <w:lvl w:ilvl="1">
        <w:start w:val="1"/>
        <w:numFmt w:val="decimal"/>
        <w:pStyle w:val="2"/>
        <w:isLgl/>
        <w:suff w:val="space"/>
        <w:lvlText w:val="%1.%2"/>
        <w:lvlJc w:val="left"/>
        <w:pPr>
          <w:ind w:left="0" w:firstLine="0"/>
        </w:pPr>
        <w:rPr>
          <w:rFonts w:ascii="黑体" w:eastAsia="黑体" w:hAnsi="黑体" w:hint="eastAsia"/>
        </w:rPr>
      </w:lvl>
    </w:lvlOverride>
    <w:lvlOverride w:ilvl="2">
      <w:lvl w:ilvl="2">
        <w:start w:val="1"/>
        <w:numFmt w:val="decimal"/>
        <w:pStyle w:val="3"/>
        <w:isLgl/>
        <w:suff w:val="space"/>
        <w:lvlText w:val="%1.%2.%3"/>
        <w:lvlJc w:val="left"/>
        <w:pPr>
          <w:ind w:left="0" w:firstLine="0"/>
        </w:pPr>
        <w:rPr>
          <w:rFonts w:ascii="黑体" w:eastAsia="黑体" w:hAnsi="黑体" w:hint="eastAsia"/>
        </w:rPr>
      </w:lvl>
    </w:lvlOverride>
    <w:lvlOverride w:ilvl="3">
      <w:lvl w:ilvl="3">
        <w:start w:val="1"/>
        <w:numFmt w:val="decimal"/>
        <w:pStyle w:val="4"/>
        <w:isLgl/>
        <w:suff w:val="space"/>
        <w:lvlText w:val="%1.%2.%3.%4"/>
        <w:lvlJc w:val="left"/>
        <w:pPr>
          <w:ind w:left="0" w:firstLine="0"/>
        </w:pPr>
        <w:rPr>
          <w:rFonts w:ascii="黑体" w:eastAsia="黑体" w:hAnsiTheme="minorHAnsi" w:hint="eastAsia"/>
          <w:sz w:val="24"/>
        </w:rPr>
      </w:lvl>
    </w:lvlOverride>
    <w:lvlOverride w:ilvl="4">
      <w:lvl w:ilvl="4">
        <w:start w:val="1"/>
        <w:numFmt w:val="decimal"/>
        <w:lvlRestart w:val="1"/>
        <w:pStyle w:val="11-1"/>
        <w:isLgl/>
        <w:suff w:val="space"/>
        <w:lvlText w:val="图%1.%5"/>
        <w:lvlJc w:val="left"/>
        <w:pPr>
          <w:ind w:left="0" w:firstLine="0"/>
        </w:pPr>
        <w:rPr>
          <w:rFonts w:ascii="宋体" w:eastAsia="宋体" w:hAnsiTheme="minorHAnsi" w:hint="eastAsia"/>
        </w:rPr>
      </w:lvl>
    </w:lvlOverride>
    <w:lvlOverride w:ilvl="5">
      <w:lvl w:ilvl="5">
        <w:start w:val="1"/>
        <w:numFmt w:val="decimal"/>
        <w:lvlRestart w:val="1"/>
        <w:pStyle w:val="11-10"/>
        <w:isLgl/>
        <w:suff w:val="space"/>
        <w:lvlText w:val="表%1.%6"/>
        <w:lvlJc w:val="left"/>
        <w:pPr>
          <w:ind w:left="0" w:firstLine="0"/>
        </w:pPr>
        <w:rPr>
          <w:rFonts w:ascii="宋体" w:eastAsia="宋体" w:hAnsiTheme="minorHAnsi" w:hint="eastAsia"/>
          <w:sz w:val="21"/>
        </w:rPr>
      </w:lvl>
    </w:lvlOverride>
    <w:lvlOverride w:ilvl="6">
      <w:lvl w:ilvl="6">
        <w:start w:val="1"/>
        <w:numFmt w:val="decimal"/>
        <w:lvlRestart w:val="1"/>
        <w:isLgl/>
        <w:suff w:val="space"/>
        <w:lvlText w:val="%1.%2.%3.%4.%5.%6.%7"/>
        <w:lvlJc w:val="left"/>
        <w:pPr>
          <w:ind w:left="0" w:firstLine="0"/>
        </w:pPr>
        <w:rPr>
          <w:rFonts w:asciiTheme="minorHAnsi" w:eastAsia="宋体" w:hAnsiTheme="minorHAnsi" w:hint="eastAsia"/>
        </w:rPr>
      </w:lvl>
    </w:lvlOverride>
    <w:lvlOverride w:ilvl="7">
      <w:lvl w:ilvl="7">
        <w:start w:val="1"/>
        <w:numFmt w:val="decimal"/>
        <w:lvlRestart w:val="1"/>
        <w:isLgl/>
        <w:suff w:val="space"/>
        <w:lvlText w:val="（%1.%8）"/>
        <w:lvlJc w:val="left"/>
        <w:pPr>
          <w:ind w:left="0" w:firstLine="0"/>
        </w:pPr>
        <w:rPr>
          <w:rFonts w:asciiTheme="minorHAnsi" w:eastAsia="宋体" w:hAnsiTheme="minorHAnsi" w:hint="default"/>
        </w:rPr>
      </w:lvl>
    </w:lvlOverride>
    <w:lvlOverride w:ilvl="8">
      <w:lvl w:ilvl="8">
        <w:start w:val="1"/>
        <w:numFmt w:val="decimal"/>
        <w:lvlRestart w:val="1"/>
        <w:pStyle w:val="a0"/>
        <w:lvlText w:val="[%9]"/>
        <w:lvlJc w:val="left"/>
        <w:pPr>
          <w:ind w:left="0" w:firstLine="0"/>
        </w:pPr>
        <w:rPr>
          <w:rFonts w:asciiTheme="minorHAnsi" w:eastAsia="宋体" w:hAnsiTheme="minorHAnsi" w:hint="eastAsia"/>
        </w:rPr>
      </w:lvl>
    </w:lvlOverride>
  </w:num>
  <w:num w:numId="16" w16cid:durableId="759177629">
    <w:abstractNumId w:val="17"/>
  </w:num>
  <w:num w:numId="17" w16cid:durableId="1492981690">
    <w:abstractNumId w:val="3"/>
  </w:num>
  <w:num w:numId="18" w16cid:durableId="1378893050">
    <w:abstractNumId w:val="26"/>
  </w:num>
  <w:num w:numId="19" w16cid:durableId="1063018471">
    <w:abstractNumId w:val="18"/>
  </w:num>
  <w:num w:numId="20" w16cid:durableId="260914814">
    <w:abstractNumId w:val="6"/>
  </w:num>
  <w:num w:numId="21" w16cid:durableId="163018041">
    <w:abstractNumId w:val="12"/>
  </w:num>
  <w:num w:numId="22" w16cid:durableId="1632247656">
    <w:abstractNumId w:val="5"/>
  </w:num>
  <w:num w:numId="23" w16cid:durableId="1544823738">
    <w:abstractNumId w:val="21"/>
  </w:num>
  <w:num w:numId="24" w16cid:durableId="1047870690">
    <w:abstractNumId w:val="28"/>
  </w:num>
  <w:num w:numId="25" w16cid:durableId="746079567">
    <w:abstractNumId w:val="29"/>
  </w:num>
  <w:num w:numId="26" w16cid:durableId="820735335">
    <w:abstractNumId w:val="25"/>
  </w:num>
  <w:num w:numId="27" w16cid:durableId="1525704538">
    <w:abstractNumId w:val="11"/>
  </w:num>
  <w:num w:numId="28" w16cid:durableId="2002544826">
    <w:abstractNumId w:val="27"/>
  </w:num>
  <w:num w:numId="29" w16cid:durableId="506597096">
    <w:abstractNumId w:val="2"/>
  </w:num>
  <w:num w:numId="30" w16cid:durableId="288709167">
    <w:abstractNumId w:val="4"/>
  </w:num>
  <w:num w:numId="31" w16cid:durableId="1119957043">
    <w:abstractNumId w:val="24"/>
  </w:num>
  <w:num w:numId="32" w16cid:durableId="1956980765">
    <w:abstractNumId w:val="14"/>
  </w:num>
  <w:num w:numId="33" w16cid:durableId="1244028088">
    <w:abstractNumId w:val="15"/>
  </w:num>
  <w:num w:numId="34" w16cid:durableId="1379161687">
    <w:abstractNumId w:val="19"/>
    <w:lvlOverride w:ilvl="0">
      <w:lvl w:ilvl="0">
        <w:start w:val="1"/>
        <w:numFmt w:val="decimal"/>
        <w:pStyle w:val="1"/>
        <w:suff w:val="space"/>
        <w:lvlText w:val="第%1章"/>
        <w:lvlJc w:val="left"/>
        <w:pPr>
          <w:ind w:left="0" w:firstLine="0"/>
        </w:pPr>
        <w:rPr>
          <w:rFonts w:ascii="黑体" w:eastAsia="黑体" w:hAnsiTheme="minorHAnsi" w:hint="eastAsia"/>
          <w:spacing w:val="30"/>
        </w:rPr>
      </w:lvl>
    </w:lvlOverride>
    <w:lvlOverride w:ilvl="1">
      <w:lvl w:ilvl="1">
        <w:start w:val="1"/>
        <w:numFmt w:val="decimal"/>
        <w:pStyle w:val="2"/>
        <w:isLgl/>
        <w:suff w:val="space"/>
        <w:lvlText w:val="%1.%2"/>
        <w:lvlJc w:val="left"/>
        <w:pPr>
          <w:ind w:left="0" w:firstLine="0"/>
        </w:pPr>
        <w:rPr>
          <w:rFonts w:ascii="黑体" w:eastAsia="黑体" w:hAnsiTheme="minorHAnsi" w:hint="eastAsia"/>
        </w:rPr>
      </w:lvl>
    </w:lvlOverride>
    <w:lvlOverride w:ilvl="2">
      <w:lvl w:ilvl="2">
        <w:start w:val="1"/>
        <w:numFmt w:val="decimal"/>
        <w:pStyle w:val="3"/>
        <w:isLgl/>
        <w:suff w:val="space"/>
        <w:lvlText w:val="%1.%2.%3"/>
        <w:lvlJc w:val="left"/>
        <w:pPr>
          <w:ind w:left="0" w:firstLine="0"/>
        </w:pPr>
        <w:rPr>
          <w:rFonts w:ascii="黑体" w:eastAsia="黑体" w:hAnsiTheme="minorHAnsi" w:hint="eastAsia"/>
        </w:rPr>
      </w:lvl>
    </w:lvlOverride>
    <w:lvlOverride w:ilvl="3">
      <w:lvl w:ilvl="3">
        <w:start w:val="1"/>
        <w:numFmt w:val="decimal"/>
        <w:pStyle w:val="4"/>
        <w:isLgl/>
        <w:suff w:val="space"/>
        <w:lvlText w:val="%1.%2.%3.%4"/>
        <w:lvlJc w:val="left"/>
        <w:pPr>
          <w:ind w:left="0" w:firstLine="0"/>
        </w:pPr>
        <w:rPr>
          <w:rFonts w:asciiTheme="minorHAnsi" w:eastAsia="宋体" w:hAnsiTheme="minorHAnsi" w:hint="eastAsia"/>
          <w:sz w:val="24"/>
        </w:rPr>
      </w:lvl>
    </w:lvlOverride>
    <w:lvlOverride w:ilvl="4">
      <w:lvl w:ilvl="4">
        <w:start w:val="1"/>
        <w:numFmt w:val="decimal"/>
        <w:lvlRestart w:val="1"/>
        <w:pStyle w:val="11-1"/>
        <w:isLgl/>
        <w:suff w:val="space"/>
        <w:lvlText w:val="图%1.%5"/>
        <w:lvlJc w:val="left"/>
        <w:pPr>
          <w:ind w:left="0" w:firstLine="0"/>
        </w:pPr>
        <w:rPr>
          <w:rFonts w:asciiTheme="minorHAnsi" w:eastAsia="宋体" w:hAnsiTheme="minorHAnsi" w:hint="default"/>
        </w:rPr>
      </w:lvl>
    </w:lvlOverride>
    <w:lvlOverride w:ilvl="5">
      <w:lvl w:ilvl="5">
        <w:start w:val="1"/>
        <w:numFmt w:val="decimal"/>
        <w:lvlRestart w:val="1"/>
        <w:pStyle w:val="11-10"/>
        <w:isLgl/>
        <w:suff w:val="space"/>
        <w:lvlText w:val="表%1.%6"/>
        <w:lvlJc w:val="left"/>
        <w:pPr>
          <w:ind w:left="0" w:firstLine="0"/>
        </w:pPr>
        <w:rPr>
          <w:rFonts w:asciiTheme="minorHAnsi" w:eastAsia="宋体" w:hAnsiTheme="minorHAnsi" w:hint="default"/>
          <w:sz w:val="21"/>
        </w:rPr>
      </w:lvl>
    </w:lvlOverride>
    <w:lvlOverride w:ilvl="6">
      <w:lvl w:ilvl="6">
        <w:start w:val="1"/>
        <w:numFmt w:val="decimal"/>
        <w:lvlRestart w:val="1"/>
        <w:isLgl/>
        <w:suff w:val="space"/>
        <w:lvlText w:val="%1.%2.%3.%4.%5.%6.%7"/>
        <w:lvlJc w:val="left"/>
        <w:pPr>
          <w:ind w:left="0" w:firstLine="0"/>
        </w:pPr>
        <w:rPr>
          <w:rFonts w:asciiTheme="minorHAnsi" w:eastAsia="宋体" w:hAnsiTheme="minorHAnsi" w:hint="eastAsia"/>
        </w:rPr>
      </w:lvl>
    </w:lvlOverride>
    <w:lvlOverride w:ilvl="7">
      <w:lvl w:ilvl="7">
        <w:start w:val="1"/>
        <w:numFmt w:val="decimal"/>
        <w:lvlRestart w:val="1"/>
        <w:isLgl/>
        <w:suff w:val="space"/>
        <w:lvlText w:val="（%1-%8）"/>
        <w:lvlJc w:val="left"/>
        <w:pPr>
          <w:ind w:left="0" w:firstLine="0"/>
        </w:pPr>
        <w:rPr>
          <w:rFonts w:asciiTheme="minorHAnsi" w:eastAsia="宋体" w:hAnsiTheme="minorHAnsi" w:hint="default"/>
        </w:rPr>
      </w:lvl>
    </w:lvlOverride>
    <w:lvlOverride w:ilvl="8">
      <w:lvl w:ilvl="8">
        <w:start w:val="1"/>
        <w:numFmt w:val="decimal"/>
        <w:lvlRestart w:val="1"/>
        <w:pStyle w:val="a0"/>
        <w:lvlText w:val="[%9]"/>
        <w:lvlJc w:val="left"/>
        <w:pPr>
          <w:ind w:left="0" w:firstLine="0"/>
        </w:pPr>
        <w:rPr>
          <w:rFonts w:asciiTheme="minorHAnsi" w:eastAsia="宋体" w:hAnsiTheme="minorHAnsi" w:hint="eastAsia"/>
        </w:rPr>
      </w:lvl>
    </w:lvlOverride>
  </w:num>
  <w:num w:numId="35" w16cid:durableId="690187776">
    <w:abstractNumId w:val="19"/>
  </w:num>
  <w:num w:numId="36" w16cid:durableId="1447043413">
    <w:abstractNumId w:val="23"/>
  </w:num>
  <w:num w:numId="37" w16cid:durableId="968121941">
    <w:abstractNumId w:val="0"/>
  </w:num>
  <w:num w:numId="38" w16cid:durableId="1004356433">
    <w:abstractNumId w:val="1"/>
  </w:num>
  <w:num w:numId="39" w16cid:durableId="1021476083">
    <w:abstractNumId w:val="16"/>
  </w:num>
  <w:num w:numId="40" w16cid:durableId="955333348">
    <w:abstractNumId w:val="7"/>
  </w:num>
  <w:num w:numId="41" w16cid:durableId="6899916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mirrorMargin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D62"/>
    <w:rsid w:val="00000507"/>
    <w:rsid w:val="00000AD6"/>
    <w:rsid w:val="00000F45"/>
    <w:rsid w:val="000035AB"/>
    <w:rsid w:val="00003E19"/>
    <w:rsid w:val="00004A1A"/>
    <w:rsid w:val="00005600"/>
    <w:rsid w:val="00005D9B"/>
    <w:rsid w:val="00006582"/>
    <w:rsid w:val="00006AC4"/>
    <w:rsid w:val="00006D2A"/>
    <w:rsid w:val="00007631"/>
    <w:rsid w:val="0001174F"/>
    <w:rsid w:val="000118C2"/>
    <w:rsid w:val="00013974"/>
    <w:rsid w:val="00013A23"/>
    <w:rsid w:val="00014058"/>
    <w:rsid w:val="00017400"/>
    <w:rsid w:val="00017FCB"/>
    <w:rsid w:val="00020461"/>
    <w:rsid w:val="00020AE0"/>
    <w:rsid w:val="0002111A"/>
    <w:rsid w:val="0002112F"/>
    <w:rsid w:val="00024766"/>
    <w:rsid w:val="00025C28"/>
    <w:rsid w:val="0003436B"/>
    <w:rsid w:val="000362BA"/>
    <w:rsid w:val="000367CB"/>
    <w:rsid w:val="0003686D"/>
    <w:rsid w:val="00037A4D"/>
    <w:rsid w:val="00037AB5"/>
    <w:rsid w:val="000438DE"/>
    <w:rsid w:val="00046CF0"/>
    <w:rsid w:val="000470B5"/>
    <w:rsid w:val="00050415"/>
    <w:rsid w:val="00050BF8"/>
    <w:rsid w:val="00053846"/>
    <w:rsid w:val="0005416C"/>
    <w:rsid w:val="00057051"/>
    <w:rsid w:val="00057757"/>
    <w:rsid w:val="00061D25"/>
    <w:rsid w:val="000625E0"/>
    <w:rsid w:val="00062B63"/>
    <w:rsid w:val="000648E8"/>
    <w:rsid w:val="00064B7B"/>
    <w:rsid w:val="00064C2F"/>
    <w:rsid w:val="00064DC0"/>
    <w:rsid w:val="0006753C"/>
    <w:rsid w:val="00070A54"/>
    <w:rsid w:val="00072626"/>
    <w:rsid w:val="00073136"/>
    <w:rsid w:val="0007361D"/>
    <w:rsid w:val="0007414F"/>
    <w:rsid w:val="00074690"/>
    <w:rsid w:val="000749A4"/>
    <w:rsid w:val="00076052"/>
    <w:rsid w:val="00076423"/>
    <w:rsid w:val="00082571"/>
    <w:rsid w:val="00083A06"/>
    <w:rsid w:val="00085F93"/>
    <w:rsid w:val="00090AA2"/>
    <w:rsid w:val="00092FDA"/>
    <w:rsid w:val="00096E89"/>
    <w:rsid w:val="000A0189"/>
    <w:rsid w:val="000A2039"/>
    <w:rsid w:val="000A2715"/>
    <w:rsid w:val="000A45F7"/>
    <w:rsid w:val="000A7ABB"/>
    <w:rsid w:val="000B00D8"/>
    <w:rsid w:val="000B07C7"/>
    <w:rsid w:val="000B0B1F"/>
    <w:rsid w:val="000B1168"/>
    <w:rsid w:val="000B2F4A"/>
    <w:rsid w:val="000B31A4"/>
    <w:rsid w:val="000B489E"/>
    <w:rsid w:val="000B52DD"/>
    <w:rsid w:val="000B5954"/>
    <w:rsid w:val="000C01BB"/>
    <w:rsid w:val="000C03EC"/>
    <w:rsid w:val="000C0452"/>
    <w:rsid w:val="000C4714"/>
    <w:rsid w:val="000C4CC8"/>
    <w:rsid w:val="000C572B"/>
    <w:rsid w:val="000C7509"/>
    <w:rsid w:val="000C7AE9"/>
    <w:rsid w:val="000D08C4"/>
    <w:rsid w:val="000D54DE"/>
    <w:rsid w:val="000E0399"/>
    <w:rsid w:val="000E1551"/>
    <w:rsid w:val="000E3EB2"/>
    <w:rsid w:val="000E4867"/>
    <w:rsid w:val="000E53E1"/>
    <w:rsid w:val="000F3D89"/>
    <w:rsid w:val="000F414D"/>
    <w:rsid w:val="000F4948"/>
    <w:rsid w:val="000F4CAB"/>
    <w:rsid w:val="000F4EC2"/>
    <w:rsid w:val="000F62C7"/>
    <w:rsid w:val="000F6A58"/>
    <w:rsid w:val="000F7209"/>
    <w:rsid w:val="000F7418"/>
    <w:rsid w:val="00100B5B"/>
    <w:rsid w:val="0010235D"/>
    <w:rsid w:val="001036DD"/>
    <w:rsid w:val="00104F65"/>
    <w:rsid w:val="001059D6"/>
    <w:rsid w:val="00106BEB"/>
    <w:rsid w:val="00106C57"/>
    <w:rsid w:val="00107351"/>
    <w:rsid w:val="001073F3"/>
    <w:rsid w:val="00107F71"/>
    <w:rsid w:val="00111E85"/>
    <w:rsid w:val="00113296"/>
    <w:rsid w:val="001136DA"/>
    <w:rsid w:val="00113CEF"/>
    <w:rsid w:val="00113E38"/>
    <w:rsid w:val="00114311"/>
    <w:rsid w:val="0011796C"/>
    <w:rsid w:val="00117B90"/>
    <w:rsid w:val="001207B6"/>
    <w:rsid w:val="00120BD9"/>
    <w:rsid w:val="001212C9"/>
    <w:rsid w:val="0012235E"/>
    <w:rsid w:val="001223CA"/>
    <w:rsid w:val="001225EB"/>
    <w:rsid w:val="001232FB"/>
    <w:rsid w:val="00123335"/>
    <w:rsid w:val="0012499A"/>
    <w:rsid w:val="00124DD7"/>
    <w:rsid w:val="001253AE"/>
    <w:rsid w:val="00126014"/>
    <w:rsid w:val="0012641C"/>
    <w:rsid w:val="00127611"/>
    <w:rsid w:val="0012769D"/>
    <w:rsid w:val="001334C4"/>
    <w:rsid w:val="00134F9B"/>
    <w:rsid w:val="00135AB4"/>
    <w:rsid w:val="00135DD4"/>
    <w:rsid w:val="00137B02"/>
    <w:rsid w:val="00140DE6"/>
    <w:rsid w:val="00141BE9"/>
    <w:rsid w:val="00143390"/>
    <w:rsid w:val="001435EE"/>
    <w:rsid w:val="00143BEB"/>
    <w:rsid w:val="00143C87"/>
    <w:rsid w:val="00144443"/>
    <w:rsid w:val="00144DF4"/>
    <w:rsid w:val="0014660D"/>
    <w:rsid w:val="00146791"/>
    <w:rsid w:val="0014754F"/>
    <w:rsid w:val="00150BBE"/>
    <w:rsid w:val="00151293"/>
    <w:rsid w:val="00157F8A"/>
    <w:rsid w:val="0016070E"/>
    <w:rsid w:val="001655A8"/>
    <w:rsid w:val="0016745C"/>
    <w:rsid w:val="0017475F"/>
    <w:rsid w:val="00174921"/>
    <w:rsid w:val="00175834"/>
    <w:rsid w:val="0017678E"/>
    <w:rsid w:val="00177F48"/>
    <w:rsid w:val="001820C5"/>
    <w:rsid w:val="00182C4B"/>
    <w:rsid w:val="001833BB"/>
    <w:rsid w:val="001836D7"/>
    <w:rsid w:val="00185A59"/>
    <w:rsid w:val="00190333"/>
    <w:rsid w:val="00191431"/>
    <w:rsid w:val="001919C3"/>
    <w:rsid w:val="00196DD3"/>
    <w:rsid w:val="001A080C"/>
    <w:rsid w:val="001A2F2C"/>
    <w:rsid w:val="001A3915"/>
    <w:rsid w:val="001A3A43"/>
    <w:rsid w:val="001A3FD2"/>
    <w:rsid w:val="001A405D"/>
    <w:rsid w:val="001A4152"/>
    <w:rsid w:val="001A44C1"/>
    <w:rsid w:val="001A69F5"/>
    <w:rsid w:val="001A76A4"/>
    <w:rsid w:val="001A7A51"/>
    <w:rsid w:val="001B044D"/>
    <w:rsid w:val="001B0E74"/>
    <w:rsid w:val="001B0F3C"/>
    <w:rsid w:val="001B14B0"/>
    <w:rsid w:val="001B2442"/>
    <w:rsid w:val="001B2941"/>
    <w:rsid w:val="001B349D"/>
    <w:rsid w:val="001B57DF"/>
    <w:rsid w:val="001B6623"/>
    <w:rsid w:val="001B73FC"/>
    <w:rsid w:val="001C1221"/>
    <w:rsid w:val="001C16EC"/>
    <w:rsid w:val="001C1958"/>
    <w:rsid w:val="001C1E99"/>
    <w:rsid w:val="001C20EF"/>
    <w:rsid w:val="001C499A"/>
    <w:rsid w:val="001C5F5F"/>
    <w:rsid w:val="001C6112"/>
    <w:rsid w:val="001C7823"/>
    <w:rsid w:val="001D0FD6"/>
    <w:rsid w:val="001D16F1"/>
    <w:rsid w:val="001D2ACB"/>
    <w:rsid w:val="001D31DA"/>
    <w:rsid w:val="001D3F67"/>
    <w:rsid w:val="001D744D"/>
    <w:rsid w:val="001D7CFD"/>
    <w:rsid w:val="001E1F1E"/>
    <w:rsid w:val="001E235C"/>
    <w:rsid w:val="001E3015"/>
    <w:rsid w:val="001E5B1E"/>
    <w:rsid w:val="001F42C5"/>
    <w:rsid w:val="00200D3F"/>
    <w:rsid w:val="00201B98"/>
    <w:rsid w:val="00201F59"/>
    <w:rsid w:val="00203956"/>
    <w:rsid w:val="0020499A"/>
    <w:rsid w:val="00205919"/>
    <w:rsid w:val="00205D54"/>
    <w:rsid w:val="00206246"/>
    <w:rsid w:val="00206BFA"/>
    <w:rsid w:val="00211305"/>
    <w:rsid w:val="0021193D"/>
    <w:rsid w:val="00212E19"/>
    <w:rsid w:val="00212F06"/>
    <w:rsid w:val="00214F39"/>
    <w:rsid w:val="00217AF3"/>
    <w:rsid w:val="00220FF4"/>
    <w:rsid w:val="00221B83"/>
    <w:rsid w:val="002238FA"/>
    <w:rsid w:val="00226E13"/>
    <w:rsid w:val="00226E9A"/>
    <w:rsid w:val="002315E9"/>
    <w:rsid w:val="002340F7"/>
    <w:rsid w:val="0023659D"/>
    <w:rsid w:val="00237DD7"/>
    <w:rsid w:val="002411E0"/>
    <w:rsid w:val="00242CE5"/>
    <w:rsid w:val="0024399A"/>
    <w:rsid w:val="002441D4"/>
    <w:rsid w:val="00244D77"/>
    <w:rsid w:val="002474D3"/>
    <w:rsid w:val="00251AD8"/>
    <w:rsid w:val="002520DE"/>
    <w:rsid w:val="00252392"/>
    <w:rsid w:val="00252EBF"/>
    <w:rsid w:val="002549F1"/>
    <w:rsid w:val="002550D5"/>
    <w:rsid w:val="00261B26"/>
    <w:rsid w:val="00265B95"/>
    <w:rsid w:val="00265E38"/>
    <w:rsid w:val="002668FB"/>
    <w:rsid w:val="00266C0B"/>
    <w:rsid w:val="00266E67"/>
    <w:rsid w:val="002727E2"/>
    <w:rsid w:val="002745F3"/>
    <w:rsid w:val="0027612A"/>
    <w:rsid w:val="00276641"/>
    <w:rsid w:val="00276F4B"/>
    <w:rsid w:val="00277335"/>
    <w:rsid w:val="00277F01"/>
    <w:rsid w:val="00282851"/>
    <w:rsid w:val="00283858"/>
    <w:rsid w:val="0028400C"/>
    <w:rsid w:val="002850DC"/>
    <w:rsid w:val="00286290"/>
    <w:rsid w:val="002865A5"/>
    <w:rsid w:val="002868AD"/>
    <w:rsid w:val="00286E4D"/>
    <w:rsid w:val="002872ED"/>
    <w:rsid w:val="00293F94"/>
    <w:rsid w:val="002944BB"/>
    <w:rsid w:val="0029481E"/>
    <w:rsid w:val="00295270"/>
    <w:rsid w:val="00296898"/>
    <w:rsid w:val="002977CD"/>
    <w:rsid w:val="00297D50"/>
    <w:rsid w:val="002A1251"/>
    <w:rsid w:val="002A2DFA"/>
    <w:rsid w:val="002A3B4D"/>
    <w:rsid w:val="002A4FC2"/>
    <w:rsid w:val="002A5E76"/>
    <w:rsid w:val="002A779B"/>
    <w:rsid w:val="002B02B1"/>
    <w:rsid w:val="002B06C1"/>
    <w:rsid w:val="002B0E4F"/>
    <w:rsid w:val="002B1144"/>
    <w:rsid w:val="002B15DD"/>
    <w:rsid w:val="002B2390"/>
    <w:rsid w:val="002B36A5"/>
    <w:rsid w:val="002B54E0"/>
    <w:rsid w:val="002B6011"/>
    <w:rsid w:val="002B66CE"/>
    <w:rsid w:val="002C08FD"/>
    <w:rsid w:val="002C176F"/>
    <w:rsid w:val="002C22A4"/>
    <w:rsid w:val="002C5F8B"/>
    <w:rsid w:val="002C6693"/>
    <w:rsid w:val="002C6970"/>
    <w:rsid w:val="002C69A5"/>
    <w:rsid w:val="002C7A22"/>
    <w:rsid w:val="002D0D61"/>
    <w:rsid w:val="002D4C0F"/>
    <w:rsid w:val="002D5228"/>
    <w:rsid w:val="002D7133"/>
    <w:rsid w:val="002E697E"/>
    <w:rsid w:val="002E6F2F"/>
    <w:rsid w:val="002E7F2E"/>
    <w:rsid w:val="002F0C15"/>
    <w:rsid w:val="002F3482"/>
    <w:rsid w:val="002F3F63"/>
    <w:rsid w:val="002F6147"/>
    <w:rsid w:val="003014BB"/>
    <w:rsid w:val="00301BFB"/>
    <w:rsid w:val="00304990"/>
    <w:rsid w:val="00306D2D"/>
    <w:rsid w:val="00310E12"/>
    <w:rsid w:val="00311A00"/>
    <w:rsid w:val="00311A48"/>
    <w:rsid w:val="00311CC0"/>
    <w:rsid w:val="003121E9"/>
    <w:rsid w:val="003122B6"/>
    <w:rsid w:val="00316829"/>
    <w:rsid w:val="003178D4"/>
    <w:rsid w:val="00320419"/>
    <w:rsid w:val="00322768"/>
    <w:rsid w:val="0032293A"/>
    <w:rsid w:val="00323957"/>
    <w:rsid w:val="00325EFD"/>
    <w:rsid w:val="0032708D"/>
    <w:rsid w:val="00332CB5"/>
    <w:rsid w:val="00333089"/>
    <w:rsid w:val="003341C8"/>
    <w:rsid w:val="003351DE"/>
    <w:rsid w:val="0033533B"/>
    <w:rsid w:val="003379DD"/>
    <w:rsid w:val="00340B72"/>
    <w:rsid w:val="003419E4"/>
    <w:rsid w:val="00341E1B"/>
    <w:rsid w:val="00342BC8"/>
    <w:rsid w:val="00343A89"/>
    <w:rsid w:val="00343E96"/>
    <w:rsid w:val="00345D9A"/>
    <w:rsid w:val="00346424"/>
    <w:rsid w:val="003478FF"/>
    <w:rsid w:val="00347A39"/>
    <w:rsid w:val="0036028A"/>
    <w:rsid w:val="003604C9"/>
    <w:rsid w:val="00363EBC"/>
    <w:rsid w:val="00364846"/>
    <w:rsid w:val="00364F77"/>
    <w:rsid w:val="00365B61"/>
    <w:rsid w:val="00370087"/>
    <w:rsid w:val="00371796"/>
    <w:rsid w:val="00371F00"/>
    <w:rsid w:val="00373299"/>
    <w:rsid w:val="00382A74"/>
    <w:rsid w:val="00384542"/>
    <w:rsid w:val="003853B2"/>
    <w:rsid w:val="0038590A"/>
    <w:rsid w:val="0038663F"/>
    <w:rsid w:val="00391BFF"/>
    <w:rsid w:val="00394928"/>
    <w:rsid w:val="00394F47"/>
    <w:rsid w:val="0039748D"/>
    <w:rsid w:val="003A1EF1"/>
    <w:rsid w:val="003A26D3"/>
    <w:rsid w:val="003A38A3"/>
    <w:rsid w:val="003A3A54"/>
    <w:rsid w:val="003A53CB"/>
    <w:rsid w:val="003A5B65"/>
    <w:rsid w:val="003A61EA"/>
    <w:rsid w:val="003A6916"/>
    <w:rsid w:val="003A7F1E"/>
    <w:rsid w:val="003B2C4C"/>
    <w:rsid w:val="003B2E42"/>
    <w:rsid w:val="003B44CE"/>
    <w:rsid w:val="003B5DD0"/>
    <w:rsid w:val="003B644B"/>
    <w:rsid w:val="003B734E"/>
    <w:rsid w:val="003C0D9B"/>
    <w:rsid w:val="003C2BD7"/>
    <w:rsid w:val="003C39A4"/>
    <w:rsid w:val="003C4134"/>
    <w:rsid w:val="003C63C7"/>
    <w:rsid w:val="003C70FA"/>
    <w:rsid w:val="003D01F8"/>
    <w:rsid w:val="003D0585"/>
    <w:rsid w:val="003D08F9"/>
    <w:rsid w:val="003D1D50"/>
    <w:rsid w:val="003D469F"/>
    <w:rsid w:val="003D5962"/>
    <w:rsid w:val="003D637A"/>
    <w:rsid w:val="003E0FFB"/>
    <w:rsid w:val="003E1538"/>
    <w:rsid w:val="003E2624"/>
    <w:rsid w:val="003E3E3E"/>
    <w:rsid w:val="003E4BA2"/>
    <w:rsid w:val="003E4BEC"/>
    <w:rsid w:val="003E4CAB"/>
    <w:rsid w:val="003E5908"/>
    <w:rsid w:val="003E612A"/>
    <w:rsid w:val="003E645F"/>
    <w:rsid w:val="003F1376"/>
    <w:rsid w:val="003F611A"/>
    <w:rsid w:val="003F648C"/>
    <w:rsid w:val="00402294"/>
    <w:rsid w:val="00403D62"/>
    <w:rsid w:val="00404E11"/>
    <w:rsid w:val="00404EAB"/>
    <w:rsid w:val="00406674"/>
    <w:rsid w:val="00410191"/>
    <w:rsid w:val="0041423F"/>
    <w:rsid w:val="004142AA"/>
    <w:rsid w:val="0041467F"/>
    <w:rsid w:val="00414876"/>
    <w:rsid w:val="00414C76"/>
    <w:rsid w:val="004157C5"/>
    <w:rsid w:val="00415C12"/>
    <w:rsid w:val="0041736E"/>
    <w:rsid w:val="00420851"/>
    <w:rsid w:val="00420DF8"/>
    <w:rsid w:val="00421ABF"/>
    <w:rsid w:val="00422D93"/>
    <w:rsid w:val="0042375F"/>
    <w:rsid w:val="0042393A"/>
    <w:rsid w:val="004244C6"/>
    <w:rsid w:val="00425387"/>
    <w:rsid w:val="004254CC"/>
    <w:rsid w:val="00427715"/>
    <w:rsid w:val="00427813"/>
    <w:rsid w:val="0043076F"/>
    <w:rsid w:val="00431C24"/>
    <w:rsid w:val="0043523D"/>
    <w:rsid w:val="00435CCA"/>
    <w:rsid w:val="00435D14"/>
    <w:rsid w:val="004430C2"/>
    <w:rsid w:val="00443A4A"/>
    <w:rsid w:val="00445634"/>
    <w:rsid w:val="0045005F"/>
    <w:rsid w:val="004504B7"/>
    <w:rsid w:val="00450DB9"/>
    <w:rsid w:val="004523DF"/>
    <w:rsid w:val="00455B15"/>
    <w:rsid w:val="00456E84"/>
    <w:rsid w:val="00460F06"/>
    <w:rsid w:val="004622F0"/>
    <w:rsid w:val="00463498"/>
    <w:rsid w:val="00463B88"/>
    <w:rsid w:val="00464B68"/>
    <w:rsid w:val="0046667C"/>
    <w:rsid w:val="00466A28"/>
    <w:rsid w:val="00467657"/>
    <w:rsid w:val="00471B82"/>
    <w:rsid w:val="00473541"/>
    <w:rsid w:val="00474376"/>
    <w:rsid w:val="00475433"/>
    <w:rsid w:val="004773EC"/>
    <w:rsid w:val="00480373"/>
    <w:rsid w:val="00482659"/>
    <w:rsid w:val="004835A1"/>
    <w:rsid w:val="004835E4"/>
    <w:rsid w:val="00484A0A"/>
    <w:rsid w:val="004851F9"/>
    <w:rsid w:val="0048542D"/>
    <w:rsid w:val="0049039B"/>
    <w:rsid w:val="00491696"/>
    <w:rsid w:val="00493597"/>
    <w:rsid w:val="00495107"/>
    <w:rsid w:val="004952E1"/>
    <w:rsid w:val="0049697C"/>
    <w:rsid w:val="004A0603"/>
    <w:rsid w:val="004A3144"/>
    <w:rsid w:val="004A3C54"/>
    <w:rsid w:val="004A45FD"/>
    <w:rsid w:val="004A472D"/>
    <w:rsid w:val="004B14A5"/>
    <w:rsid w:val="004B5680"/>
    <w:rsid w:val="004B716F"/>
    <w:rsid w:val="004B75BA"/>
    <w:rsid w:val="004B760B"/>
    <w:rsid w:val="004B7A22"/>
    <w:rsid w:val="004C45EC"/>
    <w:rsid w:val="004C4DD1"/>
    <w:rsid w:val="004C56BA"/>
    <w:rsid w:val="004C77A1"/>
    <w:rsid w:val="004D07DF"/>
    <w:rsid w:val="004D3196"/>
    <w:rsid w:val="004D4116"/>
    <w:rsid w:val="004D42A1"/>
    <w:rsid w:val="004D5686"/>
    <w:rsid w:val="004D71C1"/>
    <w:rsid w:val="004D7516"/>
    <w:rsid w:val="004E0539"/>
    <w:rsid w:val="004E1142"/>
    <w:rsid w:val="004E2C7D"/>
    <w:rsid w:val="004E478F"/>
    <w:rsid w:val="004E726B"/>
    <w:rsid w:val="004E761F"/>
    <w:rsid w:val="004F0EED"/>
    <w:rsid w:val="004F1C1D"/>
    <w:rsid w:val="004F34BC"/>
    <w:rsid w:val="004F39CD"/>
    <w:rsid w:val="004F47D7"/>
    <w:rsid w:val="004F71BE"/>
    <w:rsid w:val="0050100D"/>
    <w:rsid w:val="0050127F"/>
    <w:rsid w:val="00505DCA"/>
    <w:rsid w:val="00513A8D"/>
    <w:rsid w:val="0051444E"/>
    <w:rsid w:val="00515772"/>
    <w:rsid w:val="00516005"/>
    <w:rsid w:val="00522785"/>
    <w:rsid w:val="005233FF"/>
    <w:rsid w:val="00524ECF"/>
    <w:rsid w:val="00527CA8"/>
    <w:rsid w:val="00527F10"/>
    <w:rsid w:val="00530006"/>
    <w:rsid w:val="00530C67"/>
    <w:rsid w:val="00532551"/>
    <w:rsid w:val="00532B68"/>
    <w:rsid w:val="005343EA"/>
    <w:rsid w:val="00534F06"/>
    <w:rsid w:val="005355CF"/>
    <w:rsid w:val="00535EC2"/>
    <w:rsid w:val="00540506"/>
    <w:rsid w:val="00543AE4"/>
    <w:rsid w:val="00545AC4"/>
    <w:rsid w:val="005464E7"/>
    <w:rsid w:val="00546879"/>
    <w:rsid w:val="00547AA5"/>
    <w:rsid w:val="00550940"/>
    <w:rsid w:val="005567DE"/>
    <w:rsid w:val="005568CD"/>
    <w:rsid w:val="0056063B"/>
    <w:rsid w:val="005608CB"/>
    <w:rsid w:val="00561896"/>
    <w:rsid w:val="00563936"/>
    <w:rsid w:val="0056568D"/>
    <w:rsid w:val="00571C05"/>
    <w:rsid w:val="005762B7"/>
    <w:rsid w:val="00580069"/>
    <w:rsid w:val="00581025"/>
    <w:rsid w:val="005816FD"/>
    <w:rsid w:val="00581707"/>
    <w:rsid w:val="00582717"/>
    <w:rsid w:val="005834A1"/>
    <w:rsid w:val="00585799"/>
    <w:rsid w:val="00586430"/>
    <w:rsid w:val="005876C3"/>
    <w:rsid w:val="005879DB"/>
    <w:rsid w:val="00592536"/>
    <w:rsid w:val="00594159"/>
    <w:rsid w:val="0059437E"/>
    <w:rsid w:val="00596573"/>
    <w:rsid w:val="00596B41"/>
    <w:rsid w:val="00597AB7"/>
    <w:rsid w:val="005A1AE0"/>
    <w:rsid w:val="005A28DC"/>
    <w:rsid w:val="005A349D"/>
    <w:rsid w:val="005A6821"/>
    <w:rsid w:val="005A7FA4"/>
    <w:rsid w:val="005B00C3"/>
    <w:rsid w:val="005B5A18"/>
    <w:rsid w:val="005B5EEC"/>
    <w:rsid w:val="005B67A1"/>
    <w:rsid w:val="005B7DF2"/>
    <w:rsid w:val="005C0232"/>
    <w:rsid w:val="005C1939"/>
    <w:rsid w:val="005C30C5"/>
    <w:rsid w:val="005C3D07"/>
    <w:rsid w:val="005C60BA"/>
    <w:rsid w:val="005C6176"/>
    <w:rsid w:val="005D198D"/>
    <w:rsid w:val="005D2EA8"/>
    <w:rsid w:val="005D3156"/>
    <w:rsid w:val="005D57E9"/>
    <w:rsid w:val="005E0D38"/>
    <w:rsid w:val="005E1AFF"/>
    <w:rsid w:val="005E2BBF"/>
    <w:rsid w:val="005F14B5"/>
    <w:rsid w:val="005F1C5E"/>
    <w:rsid w:val="005F4635"/>
    <w:rsid w:val="005F565B"/>
    <w:rsid w:val="005F566F"/>
    <w:rsid w:val="005F5A17"/>
    <w:rsid w:val="005F5BBE"/>
    <w:rsid w:val="005F6BE3"/>
    <w:rsid w:val="005F6C2F"/>
    <w:rsid w:val="00601070"/>
    <w:rsid w:val="006013BE"/>
    <w:rsid w:val="006022C2"/>
    <w:rsid w:val="00603AEA"/>
    <w:rsid w:val="0060527C"/>
    <w:rsid w:val="006060EC"/>
    <w:rsid w:val="006069AB"/>
    <w:rsid w:val="00606A36"/>
    <w:rsid w:val="00606EFC"/>
    <w:rsid w:val="00611A0C"/>
    <w:rsid w:val="006121B6"/>
    <w:rsid w:val="00614440"/>
    <w:rsid w:val="006151F8"/>
    <w:rsid w:val="00615E75"/>
    <w:rsid w:val="006204A3"/>
    <w:rsid w:val="00620EF3"/>
    <w:rsid w:val="00621E7F"/>
    <w:rsid w:val="00622A19"/>
    <w:rsid w:val="00622B1F"/>
    <w:rsid w:val="006234D2"/>
    <w:rsid w:val="006244D9"/>
    <w:rsid w:val="0062727B"/>
    <w:rsid w:val="00627873"/>
    <w:rsid w:val="00630BDA"/>
    <w:rsid w:val="00633913"/>
    <w:rsid w:val="00633B1C"/>
    <w:rsid w:val="006358AA"/>
    <w:rsid w:val="006359CD"/>
    <w:rsid w:val="00635F57"/>
    <w:rsid w:val="00636878"/>
    <w:rsid w:val="00640230"/>
    <w:rsid w:val="00642217"/>
    <w:rsid w:val="00643023"/>
    <w:rsid w:val="00643725"/>
    <w:rsid w:val="006448EE"/>
    <w:rsid w:val="00645435"/>
    <w:rsid w:val="00645A80"/>
    <w:rsid w:val="00645E57"/>
    <w:rsid w:val="00646A23"/>
    <w:rsid w:val="00652B5D"/>
    <w:rsid w:val="006537EB"/>
    <w:rsid w:val="00654C8D"/>
    <w:rsid w:val="006555F8"/>
    <w:rsid w:val="00656051"/>
    <w:rsid w:val="00656CE3"/>
    <w:rsid w:val="00657D58"/>
    <w:rsid w:val="0066110E"/>
    <w:rsid w:val="00661441"/>
    <w:rsid w:val="00661794"/>
    <w:rsid w:val="00661DC4"/>
    <w:rsid w:val="0066275A"/>
    <w:rsid w:val="00663806"/>
    <w:rsid w:val="006642F7"/>
    <w:rsid w:val="006643A1"/>
    <w:rsid w:val="0066523C"/>
    <w:rsid w:val="00665A8A"/>
    <w:rsid w:val="00666D87"/>
    <w:rsid w:val="00666F39"/>
    <w:rsid w:val="00667E9B"/>
    <w:rsid w:val="00674AB8"/>
    <w:rsid w:val="00674B96"/>
    <w:rsid w:val="0067670C"/>
    <w:rsid w:val="00677A02"/>
    <w:rsid w:val="0068088C"/>
    <w:rsid w:val="006823DD"/>
    <w:rsid w:val="00683017"/>
    <w:rsid w:val="00683638"/>
    <w:rsid w:val="006836D2"/>
    <w:rsid w:val="00684DBC"/>
    <w:rsid w:val="00686EC0"/>
    <w:rsid w:val="0068725E"/>
    <w:rsid w:val="0069396A"/>
    <w:rsid w:val="0069438D"/>
    <w:rsid w:val="00695830"/>
    <w:rsid w:val="00697340"/>
    <w:rsid w:val="006977C7"/>
    <w:rsid w:val="006A2047"/>
    <w:rsid w:val="006A2C29"/>
    <w:rsid w:val="006A54C2"/>
    <w:rsid w:val="006A724F"/>
    <w:rsid w:val="006A7595"/>
    <w:rsid w:val="006A7647"/>
    <w:rsid w:val="006A7BB5"/>
    <w:rsid w:val="006B00A3"/>
    <w:rsid w:val="006B17D4"/>
    <w:rsid w:val="006B5BE5"/>
    <w:rsid w:val="006B7688"/>
    <w:rsid w:val="006B7F0E"/>
    <w:rsid w:val="006C0519"/>
    <w:rsid w:val="006C0DC8"/>
    <w:rsid w:val="006C2D46"/>
    <w:rsid w:val="006C3932"/>
    <w:rsid w:val="006C6988"/>
    <w:rsid w:val="006C714E"/>
    <w:rsid w:val="006C7E75"/>
    <w:rsid w:val="006D22F9"/>
    <w:rsid w:val="006D3365"/>
    <w:rsid w:val="006D3384"/>
    <w:rsid w:val="006D3453"/>
    <w:rsid w:val="006D41A2"/>
    <w:rsid w:val="006D5D29"/>
    <w:rsid w:val="006D60F5"/>
    <w:rsid w:val="006D6695"/>
    <w:rsid w:val="006E13D6"/>
    <w:rsid w:val="006E2384"/>
    <w:rsid w:val="006E2EC1"/>
    <w:rsid w:val="006E3977"/>
    <w:rsid w:val="006E78FF"/>
    <w:rsid w:val="006F11BB"/>
    <w:rsid w:val="006F1912"/>
    <w:rsid w:val="006F1BBC"/>
    <w:rsid w:val="006F2305"/>
    <w:rsid w:val="006F299C"/>
    <w:rsid w:val="006F3CBC"/>
    <w:rsid w:val="006F6A55"/>
    <w:rsid w:val="006F7FE4"/>
    <w:rsid w:val="0070014E"/>
    <w:rsid w:val="00702640"/>
    <w:rsid w:val="007037DD"/>
    <w:rsid w:val="00703D30"/>
    <w:rsid w:val="00703F4C"/>
    <w:rsid w:val="00704467"/>
    <w:rsid w:val="00705756"/>
    <w:rsid w:val="00706469"/>
    <w:rsid w:val="00706F98"/>
    <w:rsid w:val="007075FB"/>
    <w:rsid w:val="0070766E"/>
    <w:rsid w:val="007105C3"/>
    <w:rsid w:val="0071097B"/>
    <w:rsid w:val="00710A2D"/>
    <w:rsid w:val="00711FB3"/>
    <w:rsid w:val="0071627B"/>
    <w:rsid w:val="007173E2"/>
    <w:rsid w:val="0072030A"/>
    <w:rsid w:val="00721AD0"/>
    <w:rsid w:val="00721D1D"/>
    <w:rsid w:val="00724233"/>
    <w:rsid w:val="007244CD"/>
    <w:rsid w:val="0072595B"/>
    <w:rsid w:val="00726001"/>
    <w:rsid w:val="007307DA"/>
    <w:rsid w:val="007311F9"/>
    <w:rsid w:val="007313F9"/>
    <w:rsid w:val="007323F4"/>
    <w:rsid w:val="0073253F"/>
    <w:rsid w:val="00732C69"/>
    <w:rsid w:val="00732FA1"/>
    <w:rsid w:val="00734C72"/>
    <w:rsid w:val="007401AF"/>
    <w:rsid w:val="00741CC4"/>
    <w:rsid w:val="00743497"/>
    <w:rsid w:val="00744395"/>
    <w:rsid w:val="00744595"/>
    <w:rsid w:val="00744D19"/>
    <w:rsid w:val="007453F7"/>
    <w:rsid w:val="00745F3E"/>
    <w:rsid w:val="007535D3"/>
    <w:rsid w:val="00753CB5"/>
    <w:rsid w:val="00756C82"/>
    <w:rsid w:val="00760E34"/>
    <w:rsid w:val="00762038"/>
    <w:rsid w:val="00762E0A"/>
    <w:rsid w:val="00762E9A"/>
    <w:rsid w:val="00764B93"/>
    <w:rsid w:val="00764FA4"/>
    <w:rsid w:val="00767BE1"/>
    <w:rsid w:val="0077020C"/>
    <w:rsid w:val="00770345"/>
    <w:rsid w:val="0077094D"/>
    <w:rsid w:val="0077213F"/>
    <w:rsid w:val="007809FB"/>
    <w:rsid w:val="00782249"/>
    <w:rsid w:val="00783715"/>
    <w:rsid w:val="00785CAC"/>
    <w:rsid w:val="0079164A"/>
    <w:rsid w:val="0079355B"/>
    <w:rsid w:val="00793DDE"/>
    <w:rsid w:val="0079481A"/>
    <w:rsid w:val="007967B8"/>
    <w:rsid w:val="00796DEE"/>
    <w:rsid w:val="007A02BD"/>
    <w:rsid w:val="007A0DF2"/>
    <w:rsid w:val="007A1831"/>
    <w:rsid w:val="007A406D"/>
    <w:rsid w:val="007A4811"/>
    <w:rsid w:val="007A5EA0"/>
    <w:rsid w:val="007A6311"/>
    <w:rsid w:val="007A6ED4"/>
    <w:rsid w:val="007B3346"/>
    <w:rsid w:val="007B342A"/>
    <w:rsid w:val="007B5C8E"/>
    <w:rsid w:val="007B6E7C"/>
    <w:rsid w:val="007C011A"/>
    <w:rsid w:val="007C1064"/>
    <w:rsid w:val="007C174B"/>
    <w:rsid w:val="007C24E5"/>
    <w:rsid w:val="007C331A"/>
    <w:rsid w:val="007C5C97"/>
    <w:rsid w:val="007C6C6C"/>
    <w:rsid w:val="007C7C89"/>
    <w:rsid w:val="007C7F90"/>
    <w:rsid w:val="007D06EE"/>
    <w:rsid w:val="007D0843"/>
    <w:rsid w:val="007D0BF7"/>
    <w:rsid w:val="007D25DD"/>
    <w:rsid w:val="007E40DD"/>
    <w:rsid w:val="007F07AC"/>
    <w:rsid w:val="007F2486"/>
    <w:rsid w:val="007F2A4D"/>
    <w:rsid w:val="007F3EBE"/>
    <w:rsid w:val="007F4AFC"/>
    <w:rsid w:val="007F4B32"/>
    <w:rsid w:val="007F4DB8"/>
    <w:rsid w:val="007F550C"/>
    <w:rsid w:val="007F5576"/>
    <w:rsid w:val="007F73BC"/>
    <w:rsid w:val="0080000F"/>
    <w:rsid w:val="00800476"/>
    <w:rsid w:val="00801174"/>
    <w:rsid w:val="00803AA9"/>
    <w:rsid w:val="00804C56"/>
    <w:rsid w:val="00805D3E"/>
    <w:rsid w:val="0081022C"/>
    <w:rsid w:val="008114BA"/>
    <w:rsid w:val="00811824"/>
    <w:rsid w:val="00811E18"/>
    <w:rsid w:val="008134D3"/>
    <w:rsid w:val="008136DD"/>
    <w:rsid w:val="00814353"/>
    <w:rsid w:val="00814718"/>
    <w:rsid w:val="00817242"/>
    <w:rsid w:val="008204CB"/>
    <w:rsid w:val="00820BAC"/>
    <w:rsid w:val="00820EBE"/>
    <w:rsid w:val="0082214D"/>
    <w:rsid w:val="00822B72"/>
    <w:rsid w:val="008234D4"/>
    <w:rsid w:val="008239FA"/>
    <w:rsid w:val="00823FD7"/>
    <w:rsid w:val="008247BD"/>
    <w:rsid w:val="0082482B"/>
    <w:rsid w:val="0082631D"/>
    <w:rsid w:val="00826613"/>
    <w:rsid w:val="00827111"/>
    <w:rsid w:val="00831B0F"/>
    <w:rsid w:val="008323CB"/>
    <w:rsid w:val="00832720"/>
    <w:rsid w:val="0083340F"/>
    <w:rsid w:val="008334BA"/>
    <w:rsid w:val="00833AFE"/>
    <w:rsid w:val="00836287"/>
    <w:rsid w:val="008374D1"/>
    <w:rsid w:val="008400E6"/>
    <w:rsid w:val="008412AA"/>
    <w:rsid w:val="00843E32"/>
    <w:rsid w:val="00844992"/>
    <w:rsid w:val="00845A1F"/>
    <w:rsid w:val="00845B31"/>
    <w:rsid w:val="00845DEF"/>
    <w:rsid w:val="00847847"/>
    <w:rsid w:val="00847C91"/>
    <w:rsid w:val="008503AA"/>
    <w:rsid w:val="00851B28"/>
    <w:rsid w:val="00853300"/>
    <w:rsid w:val="00855412"/>
    <w:rsid w:val="00855AF4"/>
    <w:rsid w:val="00857271"/>
    <w:rsid w:val="00857C44"/>
    <w:rsid w:val="00860E92"/>
    <w:rsid w:val="008612A5"/>
    <w:rsid w:val="00863228"/>
    <w:rsid w:val="00864602"/>
    <w:rsid w:val="008649BE"/>
    <w:rsid w:val="0087091B"/>
    <w:rsid w:val="008713E6"/>
    <w:rsid w:val="00871B9F"/>
    <w:rsid w:val="008740A1"/>
    <w:rsid w:val="008802D5"/>
    <w:rsid w:val="0088078A"/>
    <w:rsid w:val="00883445"/>
    <w:rsid w:val="0088371E"/>
    <w:rsid w:val="008856D7"/>
    <w:rsid w:val="00885ABB"/>
    <w:rsid w:val="00885D1D"/>
    <w:rsid w:val="00886998"/>
    <w:rsid w:val="00895982"/>
    <w:rsid w:val="008A171C"/>
    <w:rsid w:val="008A1ACC"/>
    <w:rsid w:val="008A20C7"/>
    <w:rsid w:val="008A455A"/>
    <w:rsid w:val="008A54EA"/>
    <w:rsid w:val="008A62F5"/>
    <w:rsid w:val="008A772B"/>
    <w:rsid w:val="008B35CE"/>
    <w:rsid w:val="008B399D"/>
    <w:rsid w:val="008B3DD3"/>
    <w:rsid w:val="008B589C"/>
    <w:rsid w:val="008B6BF0"/>
    <w:rsid w:val="008B74E9"/>
    <w:rsid w:val="008C0BE9"/>
    <w:rsid w:val="008C3D5E"/>
    <w:rsid w:val="008C6501"/>
    <w:rsid w:val="008C6CA3"/>
    <w:rsid w:val="008D00F0"/>
    <w:rsid w:val="008D2641"/>
    <w:rsid w:val="008D3882"/>
    <w:rsid w:val="008D3EBC"/>
    <w:rsid w:val="008D494D"/>
    <w:rsid w:val="008D55E2"/>
    <w:rsid w:val="008D6509"/>
    <w:rsid w:val="008E00CB"/>
    <w:rsid w:val="008E1A80"/>
    <w:rsid w:val="008E2705"/>
    <w:rsid w:val="008E47FB"/>
    <w:rsid w:val="008F1544"/>
    <w:rsid w:val="008F16A3"/>
    <w:rsid w:val="008F27EA"/>
    <w:rsid w:val="008F3912"/>
    <w:rsid w:val="008F3C56"/>
    <w:rsid w:val="008F5F5B"/>
    <w:rsid w:val="008F6EDE"/>
    <w:rsid w:val="00903303"/>
    <w:rsid w:val="009042DD"/>
    <w:rsid w:val="00904C5D"/>
    <w:rsid w:val="009060BC"/>
    <w:rsid w:val="00907EA3"/>
    <w:rsid w:val="00910D35"/>
    <w:rsid w:val="009123FD"/>
    <w:rsid w:val="00913455"/>
    <w:rsid w:val="009147A0"/>
    <w:rsid w:val="00916541"/>
    <w:rsid w:val="00916C62"/>
    <w:rsid w:val="00917FE8"/>
    <w:rsid w:val="00920118"/>
    <w:rsid w:val="00921177"/>
    <w:rsid w:val="0092155D"/>
    <w:rsid w:val="009219AC"/>
    <w:rsid w:val="009219C7"/>
    <w:rsid w:val="00922CF4"/>
    <w:rsid w:val="00925D62"/>
    <w:rsid w:val="009265A9"/>
    <w:rsid w:val="009269AE"/>
    <w:rsid w:val="00926FE0"/>
    <w:rsid w:val="009275E0"/>
    <w:rsid w:val="00932A2E"/>
    <w:rsid w:val="00933034"/>
    <w:rsid w:val="009345D6"/>
    <w:rsid w:val="00934689"/>
    <w:rsid w:val="009346A0"/>
    <w:rsid w:val="00935495"/>
    <w:rsid w:val="00937340"/>
    <w:rsid w:val="00941179"/>
    <w:rsid w:val="009412D0"/>
    <w:rsid w:val="00941885"/>
    <w:rsid w:val="009419F9"/>
    <w:rsid w:val="00941EC8"/>
    <w:rsid w:val="0094275F"/>
    <w:rsid w:val="00943215"/>
    <w:rsid w:val="00943DA8"/>
    <w:rsid w:val="00944751"/>
    <w:rsid w:val="0094765F"/>
    <w:rsid w:val="00950069"/>
    <w:rsid w:val="0095018D"/>
    <w:rsid w:val="00951BEC"/>
    <w:rsid w:val="0095387D"/>
    <w:rsid w:val="0095792F"/>
    <w:rsid w:val="00957FDF"/>
    <w:rsid w:val="00960721"/>
    <w:rsid w:val="00960C04"/>
    <w:rsid w:val="00960D17"/>
    <w:rsid w:val="00961013"/>
    <w:rsid w:val="0096152F"/>
    <w:rsid w:val="00962CFC"/>
    <w:rsid w:val="00964BEC"/>
    <w:rsid w:val="009653F5"/>
    <w:rsid w:val="009658E6"/>
    <w:rsid w:val="009662B2"/>
    <w:rsid w:val="00966584"/>
    <w:rsid w:val="00966635"/>
    <w:rsid w:val="00966F75"/>
    <w:rsid w:val="00967564"/>
    <w:rsid w:val="0096765B"/>
    <w:rsid w:val="00970910"/>
    <w:rsid w:val="00971138"/>
    <w:rsid w:val="00971FDB"/>
    <w:rsid w:val="009737C6"/>
    <w:rsid w:val="009741D2"/>
    <w:rsid w:val="00974B7B"/>
    <w:rsid w:val="00974E68"/>
    <w:rsid w:val="00977CA5"/>
    <w:rsid w:val="00980469"/>
    <w:rsid w:val="00982351"/>
    <w:rsid w:val="0098246B"/>
    <w:rsid w:val="00982952"/>
    <w:rsid w:val="00982B86"/>
    <w:rsid w:val="00984406"/>
    <w:rsid w:val="009900FC"/>
    <w:rsid w:val="00990A95"/>
    <w:rsid w:val="00990F68"/>
    <w:rsid w:val="00991079"/>
    <w:rsid w:val="009929BD"/>
    <w:rsid w:val="00993B06"/>
    <w:rsid w:val="00993CE5"/>
    <w:rsid w:val="009A01C8"/>
    <w:rsid w:val="009A20EC"/>
    <w:rsid w:val="009A429B"/>
    <w:rsid w:val="009A4B34"/>
    <w:rsid w:val="009A5560"/>
    <w:rsid w:val="009A5571"/>
    <w:rsid w:val="009A5672"/>
    <w:rsid w:val="009A56CA"/>
    <w:rsid w:val="009A63A8"/>
    <w:rsid w:val="009A752D"/>
    <w:rsid w:val="009B09F4"/>
    <w:rsid w:val="009B0E60"/>
    <w:rsid w:val="009B1C38"/>
    <w:rsid w:val="009B3E65"/>
    <w:rsid w:val="009B3EF1"/>
    <w:rsid w:val="009B42AF"/>
    <w:rsid w:val="009B4B3C"/>
    <w:rsid w:val="009B4E17"/>
    <w:rsid w:val="009B55DB"/>
    <w:rsid w:val="009B61E7"/>
    <w:rsid w:val="009B7187"/>
    <w:rsid w:val="009C0D5A"/>
    <w:rsid w:val="009C12FA"/>
    <w:rsid w:val="009C1F35"/>
    <w:rsid w:val="009C2871"/>
    <w:rsid w:val="009C306A"/>
    <w:rsid w:val="009C386A"/>
    <w:rsid w:val="009C3D7E"/>
    <w:rsid w:val="009C4D9A"/>
    <w:rsid w:val="009C5575"/>
    <w:rsid w:val="009C73A5"/>
    <w:rsid w:val="009C78A8"/>
    <w:rsid w:val="009D1A22"/>
    <w:rsid w:val="009D2E08"/>
    <w:rsid w:val="009D4E58"/>
    <w:rsid w:val="009D6392"/>
    <w:rsid w:val="009D6500"/>
    <w:rsid w:val="009D6B39"/>
    <w:rsid w:val="009E13E6"/>
    <w:rsid w:val="009E1AE5"/>
    <w:rsid w:val="009E1C55"/>
    <w:rsid w:val="009E3ED1"/>
    <w:rsid w:val="009E7817"/>
    <w:rsid w:val="009F1A8F"/>
    <w:rsid w:val="009F31C8"/>
    <w:rsid w:val="009F56A5"/>
    <w:rsid w:val="009F574B"/>
    <w:rsid w:val="009F59A6"/>
    <w:rsid w:val="009F5D1B"/>
    <w:rsid w:val="009F7004"/>
    <w:rsid w:val="009F7897"/>
    <w:rsid w:val="00A02039"/>
    <w:rsid w:val="00A03DB7"/>
    <w:rsid w:val="00A121AF"/>
    <w:rsid w:val="00A155AD"/>
    <w:rsid w:val="00A15D59"/>
    <w:rsid w:val="00A20445"/>
    <w:rsid w:val="00A24332"/>
    <w:rsid w:val="00A24792"/>
    <w:rsid w:val="00A24F4E"/>
    <w:rsid w:val="00A25E6D"/>
    <w:rsid w:val="00A26642"/>
    <w:rsid w:val="00A26A16"/>
    <w:rsid w:val="00A30882"/>
    <w:rsid w:val="00A368D3"/>
    <w:rsid w:val="00A44741"/>
    <w:rsid w:val="00A448E5"/>
    <w:rsid w:val="00A4609D"/>
    <w:rsid w:val="00A512B1"/>
    <w:rsid w:val="00A51F67"/>
    <w:rsid w:val="00A5243B"/>
    <w:rsid w:val="00A535AE"/>
    <w:rsid w:val="00A54335"/>
    <w:rsid w:val="00A54D24"/>
    <w:rsid w:val="00A54DAC"/>
    <w:rsid w:val="00A56687"/>
    <w:rsid w:val="00A62454"/>
    <w:rsid w:val="00A65BBB"/>
    <w:rsid w:val="00A66D0F"/>
    <w:rsid w:val="00A7069E"/>
    <w:rsid w:val="00A7264D"/>
    <w:rsid w:val="00A72BEB"/>
    <w:rsid w:val="00A72FD5"/>
    <w:rsid w:val="00A73572"/>
    <w:rsid w:val="00A735C1"/>
    <w:rsid w:val="00A74F3F"/>
    <w:rsid w:val="00A75DF9"/>
    <w:rsid w:val="00A80803"/>
    <w:rsid w:val="00A8138E"/>
    <w:rsid w:val="00A8218F"/>
    <w:rsid w:val="00A83849"/>
    <w:rsid w:val="00A838F7"/>
    <w:rsid w:val="00A85391"/>
    <w:rsid w:val="00A853C0"/>
    <w:rsid w:val="00A85CAE"/>
    <w:rsid w:val="00A87543"/>
    <w:rsid w:val="00A87D64"/>
    <w:rsid w:val="00A87EE7"/>
    <w:rsid w:val="00A92A64"/>
    <w:rsid w:val="00A92B47"/>
    <w:rsid w:val="00A95340"/>
    <w:rsid w:val="00AA0639"/>
    <w:rsid w:val="00AA22AF"/>
    <w:rsid w:val="00AA31CE"/>
    <w:rsid w:val="00AA49DC"/>
    <w:rsid w:val="00AA4CB2"/>
    <w:rsid w:val="00AA577C"/>
    <w:rsid w:val="00AA5B94"/>
    <w:rsid w:val="00AA6B26"/>
    <w:rsid w:val="00AB14BB"/>
    <w:rsid w:val="00AB4EA7"/>
    <w:rsid w:val="00AB5DBE"/>
    <w:rsid w:val="00AB6F2C"/>
    <w:rsid w:val="00AB79C9"/>
    <w:rsid w:val="00AC270E"/>
    <w:rsid w:val="00AC3DAA"/>
    <w:rsid w:val="00AC4259"/>
    <w:rsid w:val="00AC4A35"/>
    <w:rsid w:val="00AC618F"/>
    <w:rsid w:val="00AC7812"/>
    <w:rsid w:val="00AD0437"/>
    <w:rsid w:val="00AD1AA4"/>
    <w:rsid w:val="00AD2E9E"/>
    <w:rsid w:val="00AD4262"/>
    <w:rsid w:val="00AD4C2B"/>
    <w:rsid w:val="00AD5374"/>
    <w:rsid w:val="00AD5423"/>
    <w:rsid w:val="00AD6A21"/>
    <w:rsid w:val="00AD6ADB"/>
    <w:rsid w:val="00AD6C14"/>
    <w:rsid w:val="00AD7BD7"/>
    <w:rsid w:val="00AE0A6A"/>
    <w:rsid w:val="00AE0DB9"/>
    <w:rsid w:val="00AE2714"/>
    <w:rsid w:val="00AE4250"/>
    <w:rsid w:val="00AE4522"/>
    <w:rsid w:val="00AE56B5"/>
    <w:rsid w:val="00AE7A7E"/>
    <w:rsid w:val="00AF01FD"/>
    <w:rsid w:val="00AF046B"/>
    <w:rsid w:val="00AF1FA7"/>
    <w:rsid w:val="00AF2219"/>
    <w:rsid w:val="00AF3920"/>
    <w:rsid w:val="00AF4FB0"/>
    <w:rsid w:val="00AF6BB1"/>
    <w:rsid w:val="00AF742F"/>
    <w:rsid w:val="00B006C7"/>
    <w:rsid w:val="00B01222"/>
    <w:rsid w:val="00B01589"/>
    <w:rsid w:val="00B035F1"/>
    <w:rsid w:val="00B047D3"/>
    <w:rsid w:val="00B11C87"/>
    <w:rsid w:val="00B12789"/>
    <w:rsid w:val="00B13CC4"/>
    <w:rsid w:val="00B14BF5"/>
    <w:rsid w:val="00B1781A"/>
    <w:rsid w:val="00B20E2E"/>
    <w:rsid w:val="00B221B5"/>
    <w:rsid w:val="00B2267B"/>
    <w:rsid w:val="00B23F09"/>
    <w:rsid w:val="00B24D30"/>
    <w:rsid w:val="00B24F6E"/>
    <w:rsid w:val="00B25E0E"/>
    <w:rsid w:val="00B261FC"/>
    <w:rsid w:val="00B27D5E"/>
    <w:rsid w:val="00B3282A"/>
    <w:rsid w:val="00B33ECE"/>
    <w:rsid w:val="00B34B38"/>
    <w:rsid w:val="00B369A0"/>
    <w:rsid w:val="00B37605"/>
    <w:rsid w:val="00B403C8"/>
    <w:rsid w:val="00B4203B"/>
    <w:rsid w:val="00B42147"/>
    <w:rsid w:val="00B44198"/>
    <w:rsid w:val="00B4448D"/>
    <w:rsid w:val="00B44665"/>
    <w:rsid w:val="00B47DB9"/>
    <w:rsid w:val="00B513F2"/>
    <w:rsid w:val="00B55C1F"/>
    <w:rsid w:val="00B57013"/>
    <w:rsid w:val="00B571FC"/>
    <w:rsid w:val="00B602D9"/>
    <w:rsid w:val="00B61FB5"/>
    <w:rsid w:val="00B65EF8"/>
    <w:rsid w:val="00B65F24"/>
    <w:rsid w:val="00B661C5"/>
    <w:rsid w:val="00B70FE2"/>
    <w:rsid w:val="00B72446"/>
    <w:rsid w:val="00B72C12"/>
    <w:rsid w:val="00B74D37"/>
    <w:rsid w:val="00B76F20"/>
    <w:rsid w:val="00B808B2"/>
    <w:rsid w:val="00B83AD1"/>
    <w:rsid w:val="00B84B23"/>
    <w:rsid w:val="00B84F56"/>
    <w:rsid w:val="00B8668A"/>
    <w:rsid w:val="00B869AC"/>
    <w:rsid w:val="00B86FC0"/>
    <w:rsid w:val="00B87A71"/>
    <w:rsid w:val="00B87B09"/>
    <w:rsid w:val="00B87B9D"/>
    <w:rsid w:val="00B87E45"/>
    <w:rsid w:val="00B90538"/>
    <w:rsid w:val="00B92BAB"/>
    <w:rsid w:val="00B945B9"/>
    <w:rsid w:val="00B976E4"/>
    <w:rsid w:val="00BA03F0"/>
    <w:rsid w:val="00BA0ADB"/>
    <w:rsid w:val="00BA4817"/>
    <w:rsid w:val="00BA50F4"/>
    <w:rsid w:val="00BB12FA"/>
    <w:rsid w:val="00BB2555"/>
    <w:rsid w:val="00BB520D"/>
    <w:rsid w:val="00BB78F9"/>
    <w:rsid w:val="00BC16A7"/>
    <w:rsid w:val="00BC1B73"/>
    <w:rsid w:val="00BC2FF6"/>
    <w:rsid w:val="00BC3192"/>
    <w:rsid w:val="00BC3525"/>
    <w:rsid w:val="00BC6C7F"/>
    <w:rsid w:val="00BC75AC"/>
    <w:rsid w:val="00BD0A15"/>
    <w:rsid w:val="00BD0A49"/>
    <w:rsid w:val="00BD45CD"/>
    <w:rsid w:val="00BD531F"/>
    <w:rsid w:val="00BD592F"/>
    <w:rsid w:val="00BE0A69"/>
    <w:rsid w:val="00BE1AE9"/>
    <w:rsid w:val="00BE1C3D"/>
    <w:rsid w:val="00BE2FBB"/>
    <w:rsid w:val="00BE4053"/>
    <w:rsid w:val="00BE4C1A"/>
    <w:rsid w:val="00BE4C23"/>
    <w:rsid w:val="00BE6985"/>
    <w:rsid w:val="00BE7253"/>
    <w:rsid w:val="00BF055A"/>
    <w:rsid w:val="00BF482B"/>
    <w:rsid w:val="00BF6A0D"/>
    <w:rsid w:val="00BF7175"/>
    <w:rsid w:val="00BF7C54"/>
    <w:rsid w:val="00C004CD"/>
    <w:rsid w:val="00C02095"/>
    <w:rsid w:val="00C028C2"/>
    <w:rsid w:val="00C0302E"/>
    <w:rsid w:val="00C03ADC"/>
    <w:rsid w:val="00C0452D"/>
    <w:rsid w:val="00C05055"/>
    <w:rsid w:val="00C05BD3"/>
    <w:rsid w:val="00C061EB"/>
    <w:rsid w:val="00C1010F"/>
    <w:rsid w:val="00C133D2"/>
    <w:rsid w:val="00C14A32"/>
    <w:rsid w:val="00C15682"/>
    <w:rsid w:val="00C22603"/>
    <w:rsid w:val="00C262C7"/>
    <w:rsid w:val="00C33870"/>
    <w:rsid w:val="00C375E6"/>
    <w:rsid w:val="00C41A96"/>
    <w:rsid w:val="00C42930"/>
    <w:rsid w:val="00C43BCB"/>
    <w:rsid w:val="00C458C7"/>
    <w:rsid w:val="00C46962"/>
    <w:rsid w:val="00C52F61"/>
    <w:rsid w:val="00C55BE1"/>
    <w:rsid w:val="00C55D2B"/>
    <w:rsid w:val="00C5600F"/>
    <w:rsid w:val="00C57762"/>
    <w:rsid w:val="00C611A8"/>
    <w:rsid w:val="00C61310"/>
    <w:rsid w:val="00C627AD"/>
    <w:rsid w:val="00C62929"/>
    <w:rsid w:val="00C637F3"/>
    <w:rsid w:val="00C63DB2"/>
    <w:rsid w:val="00C660C3"/>
    <w:rsid w:val="00C7027E"/>
    <w:rsid w:val="00C7066C"/>
    <w:rsid w:val="00C70BDF"/>
    <w:rsid w:val="00C71424"/>
    <w:rsid w:val="00C72674"/>
    <w:rsid w:val="00C7447D"/>
    <w:rsid w:val="00C753D3"/>
    <w:rsid w:val="00C76098"/>
    <w:rsid w:val="00C767F2"/>
    <w:rsid w:val="00C77089"/>
    <w:rsid w:val="00C77BAE"/>
    <w:rsid w:val="00C77C3D"/>
    <w:rsid w:val="00C80195"/>
    <w:rsid w:val="00C80D8E"/>
    <w:rsid w:val="00C8231F"/>
    <w:rsid w:val="00C82B07"/>
    <w:rsid w:val="00C8453C"/>
    <w:rsid w:val="00C853D7"/>
    <w:rsid w:val="00C86C0A"/>
    <w:rsid w:val="00C90138"/>
    <w:rsid w:val="00C96104"/>
    <w:rsid w:val="00C96492"/>
    <w:rsid w:val="00C96974"/>
    <w:rsid w:val="00C96982"/>
    <w:rsid w:val="00C969B9"/>
    <w:rsid w:val="00C97E99"/>
    <w:rsid w:val="00CA257C"/>
    <w:rsid w:val="00CA74E4"/>
    <w:rsid w:val="00CB0E79"/>
    <w:rsid w:val="00CB0F8C"/>
    <w:rsid w:val="00CB106C"/>
    <w:rsid w:val="00CB2FF5"/>
    <w:rsid w:val="00CB349A"/>
    <w:rsid w:val="00CB5E55"/>
    <w:rsid w:val="00CC1094"/>
    <w:rsid w:val="00CC4090"/>
    <w:rsid w:val="00CC67E6"/>
    <w:rsid w:val="00CC7FA8"/>
    <w:rsid w:val="00CD1F9A"/>
    <w:rsid w:val="00CD2661"/>
    <w:rsid w:val="00CD36FC"/>
    <w:rsid w:val="00CD420B"/>
    <w:rsid w:val="00CD4D2F"/>
    <w:rsid w:val="00CD62EC"/>
    <w:rsid w:val="00CE0941"/>
    <w:rsid w:val="00CE1B98"/>
    <w:rsid w:val="00CE2716"/>
    <w:rsid w:val="00CE3422"/>
    <w:rsid w:val="00CE4CDF"/>
    <w:rsid w:val="00CE7493"/>
    <w:rsid w:val="00CF4F18"/>
    <w:rsid w:val="00D01A62"/>
    <w:rsid w:val="00D058FA"/>
    <w:rsid w:val="00D060B4"/>
    <w:rsid w:val="00D079D1"/>
    <w:rsid w:val="00D13718"/>
    <w:rsid w:val="00D1722A"/>
    <w:rsid w:val="00D2051F"/>
    <w:rsid w:val="00D231FF"/>
    <w:rsid w:val="00D2466B"/>
    <w:rsid w:val="00D25739"/>
    <w:rsid w:val="00D26742"/>
    <w:rsid w:val="00D3042E"/>
    <w:rsid w:val="00D3072A"/>
    <w:rsid w:val="00D30A30"/>
    <w:rsid w:val="00D310A2"/>
    <w:rsid w:val="00D3457D"/>
    <w:rsid w:val="00D35CC9"/>
    <w:rsid w:val="00D36827"/>
    <w:rsid w:val="00D3728A"/>
    <w:rsid w:val="00D42264"/>
    <w:rsid w:val="00D43457"/>
    <w:rsid w:val="00D43DA7"/>
    <w:rsid w:val="00D443A4"/>
    <w:rsid w:val="00D4558C"/>
    <w:rsid w:val="00D46593"/>
    <w:rsid w:val="00D4726B"/>
    <w:rsid w:val="00D472CD"/>
    <w:rsid w:val="00D476A0"/>
    <w:rsid w:val="00D50894"/>
    <w:rsid w:val="00D50C8E"/>
    <w:rsid w:val="00D51629"/>
    <w:rsid w:val="00D51FCF"/>
    <w:rsid w:val="00D53036"/>
    <w:rsid w:val="00D60E3E"/>
    <w:rsid w:val="00D620E2"/>
    <w:rsid w:val="00D62DCB"/>
    <w:rsid w:val="00D62E81"/>
    <w:rsid w:val="00D632CD"/>
    <w:rsid w:val="00D6726C"/>
    <w:rsid w:val="00D674BC"/>
    <w:rsid w:val="00D67A77"/>
    <w:rsid w:val="00D67D50"/>
    <w:rsid w:val="00D70BFC"/>
    <w:rsid w:val="00D71A77"/>
    <w:rsid w:val="00D72C57"/>
    <w:rsid w:val="00D73F30"/>
    <w:rsid w:val="00D75374"/>
    <w:rsid w:val="00D7701F"/>
    <w:rsid w:val="00D82625"/>
    <w:rsid w:val="00D8328F"/>
    <w:rsid w:val="00D84E5B"/>
    <w:rsid w:val="00D90DC2"/>
    <w:rsid w:val="00D93B0B"/>
    <w:rsid w:val="00D94966"/>
    <w:rsid w:val="00D95C70"/>
    <w:rsid w:val="00D95EC8"/>
    <w:rsid w:val="00DA24FB"/>
    <w:rsid w:val="00DA2631"/>
    <w:rsid w:val="00DA3445"/>
    <w:rsid w:val="00DA4492"/>
    <w:rsid w:val="00DA6269"/>
    <w:rsid w:val="00DA6BA3"/>
    <w:rsid w:val="00DB05AC"/>
    <w:rsid w:val="00DB1CE5"/>
    <w:rsid w:val="00DB4BB5"/>
    <w:rsid w:val="00DB72E2"/>
    <w:rsid w:val="00DB7817"/>
    <w:rsid w:val="00DC1481"/>
    <w:rsid w:val="00DC4517"/>
    <w:rsid w:val="00DC70A1"/>
    <w:rsid w:val="00DD1BD0"/>
    <w:rsid w:val="00DD25B4"/>
    <w:rsid w:val="00DD2EDD"/>
    <w:rsid w:val="00DD5316"/>
    <w:rsid w:val="00DD60B3"/>
    <w:rsid w:val="00DD766A"/>
    <w:rsid w:val="00DE013E"/>
    <w:rsid w:val="00DE0379"/>
    <w:rsid w:val="00DE185D"/>
    <w:rsid w:val="00DE1BF7"/>
    <w:rsid w:val="00DE1ED3"/>
    <w:rsid w:val="00DE219B"/>
    <w:rsid w:val="00DE2E3A"/>
    <w:rsid w:val="00DE4C57"/>
    <w:rsid w:val="00DE6C7A"/>
    <w:rsid w:val="00DE712B"/>
    <w:rsid w:val="00DF1D4C"/>
    <w:rsid w:val="00DF6196"/>
    <w:rsid w:val="00DF62FA"/>
    <w:rsid w:val="00DF7A4D"/>
    <w:rsid w:val="00E023B6"/>
    <w:rsid w:val="00E02851"/>
    <w:rsid w:val="00E031C8"/>
    <w:rsid w:val="00E0384D"/>
    <w:rsid w:val="00E05B6A"/>
    <w:rsid w:val="00E061EE"/>
    <w:rsid w:val="00E07547"/>
    <w:rsid w:val="00E07DD8"/>
    <w:rsid w:val="00E106FD"/>
    <w:rsid w:val="00E116AB"/>
    <w:rsid w:val="00E118C6"/>
    <w:rsid w:val="00E1330B"/>
    <w:rsid w:val="00E1398D"/>
    <w:rsid w:val="00E15BEE"/>
    <w:rsid w:val="00E21DD9"/>
    <w:rsid w:val="00E23D81"/>
    <w:rsid w:val="00E23F0C"/>
    <w:rsid w:val="00E252B9"/>
    <w:rsid w:val="00E26536"/>
    <w:rsid w:val="00E266EE"/>
    <w:rsid w:val="00E305E5"/>
    <w:rsid w:val="00E31D66"/>
    <w:rsid w:val="00E326B5"/>
    <w:rsid w:val="00E32C58"/>
    <w:rsid w:val="00E33F50"/>
    <w:rsid w:val="00E34402"/>
    <w:rsid w:val="00E348F7"/>
    <w:rsid w:val="00E35291"/>
    <w:rsid w:val="00E37234"/>
    <w:rsid w:val="00E40062"/>
    <w:rsid w:val="00E41775"/>
    <w:rsid w:val="00E42C40"/>
    <w:rsid w:val="00E4464F"/>
    <w:rsid w:val="00E4515D"/>
    <w:rsid w:val="00E45FA5"/>
    <w:rsid w:val="00E463B1"/>
    <w:rsid w:val="00E512C8"/>
    <w:rsid w:val="00E51EF3"/>
    <w:rsid w:val="00E5506C"/>
    <w:rsid w:val="00E57422"/>
    <w:rsid w:val="00E60777"/>
    <w:rsid w:val="00E60912"/>
    <w:rsid w:val="00E609CC"/>
    <w:rsid w:val="00E61F9E"/>
    <w:rsid w:val="00E645B8"/>
    <w:rsid w:val="00E64C2A"/>
    <w:rsid w:val="00E70BEC"/>
    <w:rsid w:val="00E73ADB"/>
    <w:rsid w:val="00E7466A"/>
    <w:rsid w:val="00E7491A"/>
    <w:rsid w:val="00E749E7"/>
    <w:rsid w:val="00E76014"/>
    <w:rsid w:val="00E828FC"/>
    <w:rsid w:val="00E82F2A"/>
    <w:rsid w:val="00E83D2B"/>
    <w:rsid w:val="00E8482D"/>
    <w:rsid w:val="00E8695F"/>
    <w:rsid w:val="00E8797F"/>
    <w:rsid w:val="00E90898"/>
    <w:rsid w:val="00E912AB"/>
    <w:rsid w:val="00E915C0"/>
    <w:rsid w:val="00E91D1B"/>
    <w:rsid w:val="00E924B2"/>
    <w:rsid w:val="00E92539"/>
    <w:rsid w:val="00E9413C"/>
    <w:rsid w:val="00E955DD"/>
    <w:rsid w:val="00E9571A"/>
    <w:rsid w:val="00E95CE5"/>
    <w:rsid w:val="00E960D4"/>
    <w:rsid w:val="00E97F56"/>
    <w:rsid w:val="00EA0F31"/>
    <w:rsid w:val="00EA383F"/>
    <w:rsid w:val="00EA4AD0"/>
    <w:rsid w:val="00EA65AD"/>
    <w:rsid w:val="00EA6C90"/>
    <w:rsid w:val="00EA746B"/>
    <w:rsid w:val="00EA7533"/>
    <w:rsid w:val="00EA79E2"/>
    <w:rsid w:val="00EB4C1B"/>
    <w:rsid w:val="00EC3128"/>
    <w:rsid w:val="00EC392B"/>
    <w:rsid w:val="00EC4FD0"/>
    <w:rsid w:val="00EC59E1"/>
    <w:rsid w:val="00ED0180"/>
    <w:rsid w:val="00ED19D0"/>
    <w:rsid w:val="00ED3837"/>
    <w:rsid w:val="00EE245D"/>
    <w:rsid w:val="00EE51A0"/>
    <w:rsid w:val="00EE5BF1"/>
    <w:rsid w:val="00EE752B"/>
    <w:rsid w:val="00EE7DA6"/>
    <w:rsid w:val="00EF024D"/>
    <w:rsid w:val="00EF3F8E"/>
    <w:rsid w:val="00EF411B"/>
    <w:rsid w:val="00EF53C8"/>
    <w:rsid w:val="00F012A2"/>
    <w:rsid w:val="00F039CB"/>
    <w:rsid w:val="00F04C5C"/>
    <w:rsid w:val="00F04E5F"/>
    <w:rsid w:val="00F052FF"/>
    <w:rsid w:val="00F053DE"/>
    <w:rsid w:val="00F05BD3"/>
    <w:rsid w:val="00F05F4E"/>
    <w:rsid w:val="00F06DFD"/>
    <w:rsid w:val="00F10989"/>
    <w:rsid w:val="00F123EC"/>
    <w:rsid w:val="00F13FAD"/>
    <w:rsid w:val="00F13FE1"/>
    <w:rsid w:val="00F155CF"/>
    <w:rsid w:val="00F174A0"/>
    <w:rsid w:val="00F17DEE"/>
    <w:rsid w:val="00F216B2"/>
    <w:rsid w:val="00F2296B"/>
    <w:rsid w:val="00F230C9"/>
    <w:rsid w:val="00F24628"/>
    <w:rsid w:val="00F24B4F"/>
    <w:rsid w:val="00F24FDD"/>
    <w:rsid w:val="00F31531"/>
    <w:rsid w:val="00F349CA"/>
    <w:rsid w:val="00F34BE7"/>
    <w:rsid w:val="00F34C9F"/>
    <w:rsid w:val="00F361D1"/>
    <w:rsid w:val="00F36957"/>
    <w:rsid w:val="00F36ABC"/>
    <w:rsid w:val="00F36DF9"/>
    <w:rsid w:val="00F36F6A"/>
    <w:rsid w:val="00F37E49"/>
    <w:rsid w:val="00F41E48"/>
    <w:rsid w:val="00F434B1"/>
    <w:rsid w:val="00F435A0"/>
    <w:rsid w:val="00F4523A"/>
    <w:rsid w:val="00F46320"/>
    <w:rsid w:val="00F46CE2"/>
    <w:rsid w:val="00F51F72"/>
    <w:rsid w:val="00F53839"/>
    <w:rsid w:val="00F552EE"/>
    <w:rsid w:val="00F571A9"/>
    <w:rsid w:val="00F57B52"/>
    <w:rsid w:val="00F645C2"/>
    <w:rsid w:val="00F6638D"/>
    <w:rsid w:val="00F665EB"/>
    <w:rsid w:val="00F67302"/>
    <w:rsid w:val="00F67FE4"/>
    <w:rsid w:val="00F70679"/>
    <w:rsid w:val="00F719E6"/>
    <w:rsid w:val="00F723DC"/>
    <w:rsid w:val="00F73B83"/>
    <w:rsid w:val="00F74A71"/>
    <w:rsid w:val="00F764CA"/>
    <w:rsid w:val="00F76CE0"/>
    <w:rsid w:val="00F76D41"/>
    <w:rsid w:val="00F775CD"/>
    <w:rsid w:val="00F8138B"/>
    <w:rsid w:val="00F82431"/>
    <w:rsid w:val="00F828E2"/>
    <w:rsid w:val="00F84350"/>
    <w:rsid w:val="00F8707D"/>
    <w:rsid w:val="00F90822"/>
    <w:rsid w:val="00F92295"/>
    <w:rsid w:val="00F922E4"/>
    <w:rsid w:val="00F92B4C"/>
    <w:rsid w:val="00F9451B"/>
    <w:rsid w:val="00F97518"/>
    <w:rsid w:val="00F97682"/>
    <w:rsid w:val="00FA23DB"/>
    <w:rsid w:val="00FA2D5F"/>
    <w:rsid w:val="00FA47B7"/>
    <w:rsid w:val="00FA75B2"/>
    <w:rsid w:val="00FB34C0"/>
    <w:rsid w:val="00FB55A3"/>
    <w:rsid w:val="00FB6C6D"/>
    <w:rsid w:val="00FC0BE1"/>
    <w:rsid w:val="00FC0F71"/>
    <w:rsid w:val="00FC15E0"/>
    <w:rsid w:val="00FC1ACA"/>
    <w:rsid w:val="00FC213B"/>
    <w:rsid w:val="00FC2B7A"/>
    <w:rsid w:val="00FC3B15"/>
    <w:rsid w:val="00FC3F7C"/>
    <w:rsid w:val="00FC4EBB"/>
    <w:rsid w:val="00FC51C0"/>
    <w:rsid w:val="00FC5C2E"/>
    <w:rsid w:val="00FD0D30"/>
    <w:rsid w:val="00FD0D76"/>
    <w:rsid w:val="00FD0DD7"/>
    <w:rsid w:val="00FD18E9"/>
    <w:rsid w:val="00FD20C5"/>
    <w:rsid w:val="00FD2B0C"/>
    <w:rsid w:val="00FD33D2"/>
    <w:rsid w:val="00FD4DFC"/>
    <w:rsid w:val="00FD71F9"/>
    <w:rsid w:val="00FD7CD9"/>
    <w:rsid w:val="00FE4E21"/>
    <w:rsid w:val="00FE5F2E"/>
    <w:rsid w:val="00FE6636"/>
    <w:rsid w:val="00FE683E"/>
    <w:rsid w:val="00FF4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A1FB3"/>
  <w15:chartTrackingRefBased/>
  <w15:docId w15:val="{0B65DAC2-847F-41C7-8633-AE92AD397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2"/>
    <w:qFormat/>
    <w:rsid w:val="00753CB5"/>
    <w:pPr>
      <w:jc w:val="center"/>
    </w:pPr>
  </w:style>
  <w:style w:type="paragraph" w:styleId="1">
    <w:name w:val="heading 1"/>
    <w:next w:val="0"/>
    <w:link w:val="10"/>
    <w:qFormat/>
    <w:rsid w:val="00B13CC4"/>
    <w:pPr>
      <w:keepNext/>
      <w:keepLines/>
      <w:numPr>
        <w:numId w:val="35"/>
      </w:numPr>
      <w:spacing w:after="360"/>
      <w:jc w:val="center"/>
      <w:outlineLvl w:val="0"/>
    </w:pPr>
    <w:rPr>
      <w:rFonts w:ascii="黑体" w:eastAsia="黑体" w:hAnsi="黑体"/>
      <w:bCs/>
      <w:kern w:val="44"/>
      <w:sz w:val="32"/>
      <w:szCs w:val="44"/>
    </w:rPr>
  </w:style>
  <w:style w:type="paragraph" w:styleId="2">
    <w:name w:val="heading 2"/>
    <w:next w:val="0"/>
    <w:link w:val="20"/>
    <w:qFormat/>
    <w:rsid w:val="00C86C0A"/>
    <w:pPr>
      <w:keepNext/>
      <w:keepLines/>
      <w:numPr>
        <w:ilvl w:val="1"/>
        <w:numId w:val="35"/>
      </w:numPr>
      <w:spacing w:before="480" w:after="120" w:line="400" w:lineRule="exact"/>
      <w:outlineLvl w:val="1"/>
    </w:pPr>
    <w:rPr>
      <w:rFonts w:ascii="黑体" w:eastAsia="黑体" w:hAnsi="黑体" w:cstheme="majorBidi"/>
      <w:bCs/>
      <w:sz w:val="28"/>
      <w:szCs w:val="32"/>
    </w:rPr>
  </w:style>
  <w:style w:type="paragraph" w:styleId="3">
    <w:name w:val="heading 3"/>
    <w:next w:val="0"/>
    <w:link w:val="30"/>
    <w:qFormat/>
    <w:rsid w:val="00C86C0A"/>
    <w:pPr>
      <w:keepNext/>
      <w:keepLines/>
      <w:numPr>
        <w:ilvl w:val="2"/>
        <w:numId w:val="35"/>
      </w:numPr>
      <w:spacing w:before="240" w:after="120" w:line="400" w:lineRule="exact"/>
      <w:outlineLvl w:val="2"/>
    </w:pPr>
    <w:rPr>
      <w:rFonts w:ascii="黑体" w:eastAsia="黑体" w:hAnsi="黑体"/>
      <w:bCs/>
      <w:sz w:val="26"/>
      <w:szCs w:val="32"/>
    </w:rPr>
  </w:style>
  <w:style w:type="paragraph" w:styleId="4">
    <w:name w:val="heading 4"/>
    <w:next w:val="0"/>
    <w:link w:val="40"/>
    <w:qFormat/>
    <w:rsid w:val="00C86C0A"/>
    <w:pPr>
      <w:keepNext/>
      <w:keepLines/>
      <w:numPr>
        <w:ilvl w:val="3"/>
        <w:numId w:val="35"/>
      </w:numPr>
      <w:spacing w:line="400" w:lineRule="exact"/>
      <w:outlineLvl w:val="3"/>
    </w:pPr>
    <w:rPr>
      <w:rFonts w:cstheme="majorBidi"/>
      <w:bCs/>
      <w:sz w:val="24"/>
      <w:szCs w:val="28"/>
    </w:rPr>
  </w:style>
  <w:style w:type="paragraph" w:styleId="5">
    <w:name w:val="heading 5"/>
    <w:basedOn w:val="a1"/>
    <w:next w:val="a1"/>
    <w:link w:val="50"/>
    <w:uiPriority w:val="9"/>
    <w:semiHidden/>
    <w:rsid w:val="009D6500"/>
    <w:pPr>
      <w:keepNext/>
      <w:keepLines/>
      <w:spacing w:before="280" w:after="290" w:line="376" w:lineRule="auto"/>
      <w:outlineLvl w:val="4"/>
    </w:pPr>
    <w:rPr>
      <w:b/>
      <w:bCs/>
      <w:sz w:val="28"/>
      <w:szCs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公式"/>
    <w:next w:val="0"/>
    <w:link w:val="a6"/>
    <w:uiPriority w:val="1"/>
    <w:qFormat/>
    <w:rsid w:val="005233FF"/>
    <w:pPr>
      <w:tabs>
        <w:tab w:val="center" w:pos="4156"/>
        <w:tab w:val="right" w:pos="8312"/>
      </w:tabs>
      <w:jc w:val="center"/>
    </w:pPr>
    <w:rPr>
      <w:sz w:val="24"/>
    </w:rPr>
  </w:style>
  <w:style w:type="character" w:customStyle="1" w:styleId="a6">
    <w:name w:val="公式 字符"/>
    <w:basedOn w:val="a2"/>
    <w:link w:val="a5"/>
    <w:uiPriority w:val="1"/>
    <w:rsid w:val="005233FF"/>
    <w:rPr>
      <w:sz w:val="24"/>
    </w:rPr>
  </w:style>
  <w:style w:type="character" w:customStyle="1" w:styleId="10">
    <w:name w:val="标题 1 字符"/>
    <w:basedOn w:val="a2"/>
    <w:link w:val="1"/>
    <w:rsid w:val="00B13CC4"/>
    <w:rPr>
      <w:rFonts w:ascii="黑体" w:eastAsia="黑体" w:hAnsi="黑体"/>
      <w:bCs/>
      <w:kern w:val="44"/>
      <w:sz w:val="32"/>
      <w:szCs w:val="44"/>
    </w:rPr>
  </w:style>
  <w:style w:type="character" w:customStyle="1" w:styleId="20">
    <w:name w:val="标题 2 字符"/>
    <w:basedOn w:val="a2"/>
    <w:link w:val="2"/>
    <w:rsid w:val="00C86C0A"/>
    <w:rPr>
      <w:rFonts w:ascii="黑体" w:eastAsia="黑体" w:hAnsi="黑体" w:cstheme="majorBidi"/>
      <w:bCs/>
      <w:sz w:val="28"/>
      <w:szCs w:val="32"/>
    </w:rPr>
  </w:style>
  <w:style w:type="character" w:customStyle="1" w:styleId="30">
    <w:name w:val="标题 3 字符"/>
    <w:basedOn w:val="a2"/>
    <w:link w:val="3"/>
    <w:rsid w:val="00C86C0A"/>
    <w:rPr>
      <w:rFonts w:ascii="黑体" w:eastAsia="黑体" w:hAnsi="黑体"/>
      <w:bCs/>
      <w:sz w:val="26"/>
      <w:szCs w:val="32"/>
    </w:rPr>
  </w:style>
  <w:style w:type="character" w:customStyle="1" w:styleId="11-11">
    <w:name w:val="1_表1-1 字符"/>
    <w:basedOn w:val="a2"/>
    <w:link w:val="11-10"/>
    <w:rsid w:val="00793DDE"/>
  </w:style>
  <w:style w:type="paragraph" w:customStyle="1" w:styleId="11-1">
    <w:name w:val="1_图1-1"/>
    <w:next w:val="0"/>
    <w:link w:val="11-12"/>
    <w:qFormat/>
    <w:rsid w:val="00793DDE"/>
    <w:pPr>
      <w:numPr>
        <w:ilvl w:val="4"/>
        <w:numId w:val="35"/>
      </w:numPr>
      <w:spacing w:afterLines="100" w:after="100" w:line="360" w:lineRule="auto"/>
      <w:jc w:val="center"/>
    </w:pPr>
  </w:style>
  <w:style w:type="character" w:customStyle="1" w:styleId="11-12">
    <w:name w:val="1_图1-1 字符"/>
    <w:basedOn w:val="a2"/>
    <w:link w:val="11-1"/>
    <w:rsid w:val="00793DDE"/>
  </w:style>
  <w:style w:type="table" w:styleId="a7">
    <w:name w:val="Grid Table Light"/>
    <w:basedOn w:val="a3"/>
    <w:uiPriority w:val="40"/>
    <w:rsid w:val="00903303"/>
    <w:pPr>
      <w:jc w:val="both"/>
    </w:pPr>
    <w:rPr>
      <w:rFonts w:ascii="Times New Roman" w:eastAsia="宋体" w:hAnsi="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style>
  <w:style w:type="paragraph" w:styleId="a8">
    <w:name w:val="header"/>
    <w:basedOn w:val="a1"/>
    <w:link w:val="a9"/>
    <w:uiPriority w:val="99"/>
    <w:unhideWhenUsed/>
    <w:rsid w:val="0003686D"/>
    <w:pPr>
      <w:pBdr>
        <w:bottom w:val="single" w:sz="6" w:space="1" w:color="auto"/>
      </w:pBdr>
      <w:tabs>
        <w:tab w:val="center" w:pos="4153"/>
        <w:tab w:val="right" w:pos="8306"/>
      </w:tabs>
      <w:snapToGrid w:val="0"/>
    </w:pPr>
    <w:rPr>
      <w:rFonts w:eastAsia="宋体"/>
      <w:szCs w:val="18"/>
    </w:rPr>
  </w:style>
  <w:style w:type="character" w:customStyle="1" w:styleId="a9">
    <w:name w:val="页眉 字符"/>
    <w:basedOn w:val="a2"/>
    <w:link w:val="a8"/>
    <w:uiPriority w:val="99"/>
    <w:rsid w:val="0003686D"/>
    <w:rPr>
      <w:rFonts w:eastAsia="宋体"/>
      <w:szCs w:val="18"/>
    </w:rPr>
  </w:style>
  <w:style w:type="paragraph" w:styleId="aa">
    <w:name w:val="footer"/>
    <w:basedOn w:val="a1"/>
    <w:link w:val="ab"/>
    <w:uiPriority w:val="99"/>
    <w:unhideWhenUsed/>
    <w:rsid w:val="0003686D"/>
    <w:pPr>
      <w:tabs>
        <w:tab w:val="center" w:pos="4153"/>
        <w:tab w:val="right" w:pos="8306"/>
      </w:tabs>
      <w:snapToGrid w:val="0"/>
    </w:pPr>
    <w:rPr>
      <w:rFonts w:eastAsia="宋体"/>
    </w:rPr>
  </w:style>
  <w:style w:type="character" w:customStyle="1" w:styleId="ab">
    <w:name w:val="页脚 字符"/>
    <w:basedOn w:val="a2"/>
    <w:link w:val="aa"/>
    <w:uiPriority w:val="99"/>
    <w:rsid w:val="0003686D"/>
    <w:rPr>
      <w:rFonts w:eastAsia="宋体"/>
    </w:rPr>
  </w:style>
  <w:style w:type="paragraph" w:customStyle="1" w:styleId="ac">
    <w:name w:val="三号标题"/>
    <w:next w:val="0"/>
    <w:link w:val="ad"/>
    <w:uiPriority w:val="1"/>
    <w:qFormat/>
    <w:rsid w:val="005233FF"/>
    <w:pPr>
      <w:spacing w:after="360"/>
      <w:jc w:val="center"/>
      <w:outlineLvl w:val="0"/>
    </w:pPr>
    <w:rPr>
      <w:rFonts w:ascii="Arial" w:eastAsia="黑体" w:hAnsi="Arial"/>
      <w:sz w:val="32"/>
    </w:rPr>
  </w:style>
  <w:style w:type="character" w:customStyle="1" w:styleId="ad">
    <w:name w:val="三号标题 字符"/>
    <w:basedOn w:val="a2"/>
    <w:link w:val="ac"/>
    <w:uiPriority w:val="1"/>
    <w:rsid w:val="005233FF"/>
    <w:rPr>
      <w:rFonts w:ascii="Arial" w:eastAsia="黑体" w:hAnsi="Arial"/>
      <w:sz w:val="32"/>
    </w:rPr>
  </w:style>
  <w:style w:type="numbering" w:customStyle="1" w:styleId="a">
    <w:name w:val="论文编号"/>
    <w:uiPriority w:val="99"/>
    <w:rsid w:val="00CD4D2F"/>
    <w:pPr>
      <w:numPr>
        <w:numId w:val="35"/>
      </w:numPr>
    </w:pPr>
  </w:style>
  <w:style w:type="paragraph" w:styleId="ae">
    <w:name w:val="List Paragraph"/>
    <w:basedOn w:val="a1"/>
    <w:uiPriority w:val="34"/>
    <w:semiHidden/>
    <w:qFormat/>
    <w:rsid w:val="00E45FA5"/>
    <w:pPr>
      <w:ind w:firstLineChars="200" w:firstLine="420"/>
    </w:pPr>
  </w:style>
  <w:style w:type="paragraph" w:customStyle="1" w:styleId="0">
    <w:name w:val="0_缩进正文"/>
    <w:link w:val="00"/>
    <w:qFormat/>
    <w:rsid w:val="00E645B8"/>
    <w:pPr>
      <w:spacing w:line="400" w:lineRule="exact"/>
      <w:ind w:firstLineChars="200" w:firstLine="200"/>
      <w:jc w:val="both"/>
    </w:pPr>
    <w:rPr>
      <w:sz w:val="24"/>
    </w:rPr>
  </w:style>
  <w:style w:type="character" w:customStyle="1" w:styleId="00">
    <w:name w:val="0_缩进正文 字符"/>
    <w:basedOn w:val="a2"/>
    <w:link w:val="0"/>
    <w:rsid w:val="00E645B8"/>
    <w:rPr>
      <w:sz w:val="24"/>
    </w:rPr>
  </w:style>
  <w:style w:type="table" w:styleId="af">
    <w:name w:val="Table Grid"/>
    <w:aliases w:val="三线表"/>
    <w:basedOn w:val="a3"/>
    <w:uiPriority w:val="39"/>
    <w:rsid w:val="009C5575"/>
    <w:tblPr>
      <w:tblBorders>
        <w:top w:val="single" w:sz="12" w:space="0" w:color="auto"/>
        <w:bottom w:val="single" w:sz="12" w:space="0" w:color="auto"/>
      </w:tblBorders>
    </w:tblPr>
    <w:tblStylePr w:type="firstRow">
      <w:rPr>
        <w:rFonts w:asciiTheme="minorHAnsi" w:eastAsiaTheme="minorEastAsia" w:hAnsiTheme="minorHAnsi"/>
        <w:sz w:val="21"/>
      </w:rPr>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11-10">
    <w:name w:val="1_表1-1"/>
    <w:next w:val="0"/>
    <w:link w:val="11-11"/>
    <w:qFormat/>
    <w:rsid w:val="00793DDE"/>
    <w:pPr>
      <w:keepNext/>
      <w:numPr>
        <w:ilvl w:val="5"/>
        <w:numId w:val="35"/>
      </w:numPr>
      <w:spacing w:beforeLines="100" w:before="100" w:line="360" w:lineRule="auto"/>
      <w:jc w:val="center"/>
    </w:pPr>
  </w:style>
  <w:style w:type="paragraph" w:customStyle="1" w:styleId="af0">
    <w:name w:val="居中"/>
    <w:next w:val="0"/>
    <w:link w:val="af1"/>
    <w:qFormat/>
    <w:rsid w:val="008D6509"/>
    <w:pPr>
      <w:keepNext/>
      <w:jc w:val="center"/>
    </w:pPr>
  </w:style>
  <w:style w:type="character" w:customStyle="1" w:styleId="af1">
    <w:name w:val="居中 字符"/>
    <w:basedOn w:val="a2"/>
    <w:link w:val="af0"/>
    <w:rsid w:val="008D6509"/>
  </w:style>
  <w:style w:type="paragraph" w:styleId="TOC">
    <w:name w:val="TOC Heading"/>
    <w:basedOn w:val="1"/>
    <w:next w:val="a1"/>
    <w:uiPriority w:val="39"/>
    <w:semiHidden/>
    <w:qFormat/>
    <w:rsid w:val="00726001"/>
    <w:pPr>
      <w:numPr>
        <w:numId w:val="0"/>
      </w:numPr>
      <w:spacing w:before="240" w:line="259" w:lineRule="auto"/>
      <w:jc w:val="left"/>
      <w:outlineLvl w:val="9"/>
    </w:pPr>
    <w:rPr>
      <w:rFonts w:asciiTheme="majorHAnsi" w:eastAsiaTheme="majorEastAsia" w:hAnsiTheme="majorHAnsi" w:cstheme="majorBidi"/>
      <w:b/>
      <w:bCs w:val="0"/>
      <w:color w:val="2F5496" w:themeColor="accent1" w:themeShade="BF"/>
      <w:kern w:val="0"/>
      <w:szCs w:val="32"/>
    </w:rPr>
  </w:style>
  <w:style w:type="paragraph" w:styleId="TOC1">
    <w:name w:val="toc 1"/>
    <w:basedOn w:val="a1"/>
    <w:next w:val="a1"/>
    <w:autoRedefine/>
    <w:uiPriority w:val="39"/>
    <w:unhideWhenUsed/>
    <w:rsid w:val="000B489E"/>
    <w:pPr>
      <w:tabs>
        <w:tab w:val="right" w:leader="dot" w:pos="9240"/>
      </w:tabs>
      <w:spacing w:before="120" w:line="400" w:lineRule="exact"/>
      <w:jc w:val="both"/>
    </w:pPr>
    <w:rPr>
      <w:rFonts w:eastAsia="黑体"/>
      <w:sz w:val="24"/>
    </w:rPr>
  </w:style>
  <w:style w:type="paragraph" w:styleId="TOC2">
    <w:name w:val="toc 2"/>
    <w:basedOn w:val="a1"/>
    <w:next w:val="a1"/>
    <w:autoRedefine/>
    <w:uiPriority w:val="39"/>
    <w:unhideWhenUsed/>
    <w:rsid w:val="000B489E"/>
    <w:pPr>
      <w:tabs>
        <w:tab w:val="right" w:leader="dot" w:pos="9240"/>
      </w:tabs>
      <w:spacing w:line="400" w:lineRule="exact"/>
      <w:ind w:leftChars="100" w:left="100"/>
      <w:jc w:val="both"/>
    </w:pPr>
    <w:rPr>
      <w:sz w:val="24"/>
    </w:rPr>
  </w:style>
  <w:style w:type="paragraph" w:styleId="TOC3">
    <w:name w:val="toc 3"/>
    <w:basedOn w:val="a1"/>
    <w:next w:val="a1"/>
    <w:autoRedefine/>
    <w:uiPriority w:val="39"/>
    <w:unhideWhenUsed/>
    <w:rsid w:val="000B489E"/>
    <w:pPr>
      <w:tabs>
        <w:tab w:val="right" w:leader="dot" w:pos="9240"/>
      </w:tabs>
      <w:spacing w:line="400" w:lineRule="exact"/>
      <w:ind w:leftChars="200" w:left="420"/>
      <w:jc w:val="both"/>
    </w:pPr>
    <w:rPr>
      <w:sz w:val="24"/>
    </w:rPr>
  </w:style>
  <w:style w:type="character" w:styleId="af2">
    <w:name w:val="Hyperlink"/>
    <w:basedOn w:val="a2"/>
    <w:uiPriority w:val="99"/>
    <w:unhideWhenUsed/>
    <w:rsid w:val="00726001"/>
    <w:rPr>
      <w:color w:val="0563C1" w:themeColor="hyperlink"/>
      <w:u w:val="single"/>
    </w:rPr>
  </w:style>
  <w:style w:type="character" w:styleId="af3">
    <w:name w:val="Placeholder Text"/>
    <w:basedOn w:val="a2"/>
    <w:uiPriority w:val="99"/>
    <w:semiHidden/>
    <w:rsid w:val="006013BE"/>
    <w:rPr>
      <w:color w:val="808080"/>
    </w:rPr>
  </w:style>
  <w:style w:type="paragraph" w:styleId="af4">
    <w:name w:val="annotation text"/>
    <w:basedOn w:val="a1"/>
    <w:link w:val="af5"/>
    <w:uiPriority w:val="4"/>
    <w:semiHidden/>
    <w:rsid w:val="00532B68"/>
    <w:pPr>
      <w:widowControl w:val="0"/>
      <w:jc w:val="left"/>
    </w:pPr>
    <w:rPr>
      <w:rFonts w:ascii="Times New Roman" w:eastAsia="宋体" w:hAnsi="Times New Roman" w:cs="Times New Roman"/>
      <w:szCs w:val="20"/>
    </w:rPr>
  </w:style>
  <w:style w:type="character" w:customStyle="1" w:styleId="af5">
    <w:name w:val="批注文字 字符"/>
    <w:basedOn w:val="a2"/>
    <w:link w:val="af4"/>
    <w:uiPriority w:val="4"/>
    <w:semiHidden/>
    <w:rsid w:val="009E3ED1"/>
    <w:rPr>
      <w:rFonts w:ascii="Times New Roman" w:eastAsia="宋体" w:hAnsi="Times New Roman" w:cs="Times New Roman"/>
      <w:szCs w:val="20"/>
    </w:rPr>
  </w:style>
  <w:style w:type="paragraph" w:styleId="TOC4">
    <w:name w:val="toc 4"/>
    <w:basedOn w:val="a1"/>
    <w:next w:val="a1"/>
    <w:autoRedefine/>
    <w:uiPriority w:val="39"/>
    <w:unhideWhenUsed/>
    <w:rsid w:val="000B489E"/>
    <w:pPr>
      <w:tabs>
        <w:tab w:val="right" w:leader="dot" w:pos="9240"/>
      </w:tabs>
      <w:spacing w:line="400" w:lineRule="exact"/>
      <w:ind w:leftChars="300" w:left="300"/>
      <w:jc w:val="both"/>
    </w:pPr>
    <w:rPr>
      <w:sz w:val="24"/>
    </w:rPr>
  </w:style>
  <w:style w:type="table" w:customStyle="1" w:styleId="af6">
    <w:name w:val="无边框表格"/>
    <w:basedOn w:val="a3"/>
    <w:uiPriority w:val="99"/>
    <w:rsid w:val="00ED19D0"/>
    <w:tblPr/>
  </w:style>
  <w:style w:type="paragraph" w:styleId="af7">
    <w:name w:val="caption"/>
    <w:basedOn w:val="a1"/>
    <w:next w:val="a1"/>
    <w:uiPriority w:val="35"/>
    <w:unhideWhenUsed/>
    <w:qFormat/>
    <w:rsid w:val="00656051"/>
    <w:rPr>
      <w:rFonts w:asciiTheme="majorHAnsi" w:eastAsia="黑体" w:hAnsiTheme="majorHAnsi" w:cstheme="majorBidi"/>
      <w:sz w:val="20"/>
      <w:szCs w:val="20"/>
    </w:rPr>
  </w:style>
  <w:style w:type="paragraph" w:customStyle="1" w:styleId="a0">
    <w:name w:val="文献"/>
    <w:basedOn w:val="0"/>
    <w:link w:val="af8"/>
    <w:uiPriority w:val="2"/>
    <w:qFormat/>
    <w:rsid w:val="001A76A4"/>
    <w:pPr>
      <w:numPr>
        <w:ilvl w:val="8"/>
        <w:numId w:val="35"/>
      </w:numPr>
      <w:wordWrap w:val="0"/>
      <w:spacing w:before="60" w:line="320" w:lineRule="exact"/>
      <w:ind w:left="220" w:hangingChars="220" w:hanging="220"/>
    </w:pPr>
    <w:rPr>
      <w:sz w:val="21"/>
    </w:rPr>
  </w:style>
  <w:style w:type="character" w:customStyle="1" w:styleId="af8">
    <w:name w:val="文献 字符"/>
    <w:basedOn w:val="00"/>
    <w:link w:val="a0"/>
    <w:uiPriority w:val="2"/>
    <w:rsid w:val="001A76A4"/>
    <w:rPr>
      <w:sz w:val="24"/>
    </w:rPr>
  </w:style>
  <w:style w:type="character" w:styleId="af9">
    <w:name w:val="FollowedHyperlink"/>
    <w:basedOn w:val="a2"/>
    <w:uiPriority w:val="99"/>
    <w:semiHidden/>
    <w:unhideWhenUsed/>
    <w:rsid w:val="00FD71F9"/>
    <w:rPr>
      <w:color w:val="954F72" w:themeColor="followedHyperlink"/>
      <w:u w:val="single"/>
    </w:rPr>
  </w:style>
  <w:style w:type="character" w:customStyle="1" w:styleId="40">
    <w:name w:val="标题 4 字符"/>
    <w:basedOn w:val="a2"/>
    <w:link w:val="4"/>
    <w:rsid w:val="00C86C0A"/>
    <w:rPr>
      <w:rFonts w:cstheme="majorBidi"/>
      <w:bCs/>
      <w:sz w:val="24"/>
      <w:szCs w:val="28"/>
    </w:rPr>
  </w:style>
  <w:style w:type="paragraph" w:customStyle="1" w:styleId="afa">
    <w:name w:val="论文题目"/>
    <w:basedOn w:val="a1"/>
    <w:link w:val="afb"/>
    <w:uiPriority w:val="2"/>
    <w:qFormat/>
    <w:rsid w:val="00753CB5"/>
    <w:pPr>
      <w:jc w:val="left"/>
    </w:pPr>
    <w:rPr>
      <w:rFonts w:ascii="黑体" w:eastAsia="黑体" w:hAnsi="黑体"/>
      <w:sz w:val="52"/>
      <w:szCs w:val="36"/>
    </w:rPr>
  </w:style>
  <w:style w:type="character" w:customStyle="1" w:styleId="afb">
    <w:name w:val="论文题目 字符"/>
    <w:basedOn w:val="a2"/>
    <w:link w:val="afa"/>
    <w:uiPriority w:val="2"/>
    <w:rsid w:val="00753CB5"/>
    <w:rPr>
      <w:rFonts w:ascii="黑体" w:eastAsia="黑体" w:hAnsi="黑体"/>
      <w:sz w:val="52"/>
      <w:szCs w:val="36"/>
    </w:rPr>
  </w:style>
  <w:style w:type="paragraph" w:customStyle="1" w:styleId="24">
    <w:name w:val="段前24磅"/>
    <w:next w:val="0"/>
    <w:link w:val="240"/>
    <w:uiPriority w:val="2"/>
    <w:qFormat/>
    <w:rsid w:val="0003686D"/>
    <w:pPr>
      <w:spacing w:line="360" w:lineRule="auto"/>
      <w:jc w:val="center"/>
    </w:pPr>
    <w:rPr>
      <w:sz w:val="24"/>
    </w:rPr>
  </w:style>
  <w:style w:type="character" w:customStyle="1" w:styleId="50">
    <w:name w:val="标题 5 字符"/>
    <w:basedOn w:val="a2"/>
    <w:link w:val="5"/>
    <w:uiPriority w:val="9"/>
    <w:semiHidden/>
    <w:rsid w:val="009D6500"/>
    <w:rPr>
      <w:b/>
      <w:bCs/>
      <w:sz w:val="28"/>
      <w:szCs w:val="28"/>
    </w:rPr>
  </w:style>
  <w:style w:type="character" w:customStyle="1" w:styleId="240">
    <w:name w:val="段前24磅 字符"/>
    <w:basedOn w:val="00"/>
    <w:link w:val="24"/>
    <w:uiPriority w:val="2"/>
    <w:rsid w:val="0003686D"/>
    <w:rPr>
      <w:sz w:val="24"/>
    </w:rPr>
  </w:style>
  <w:style w:type="paragraph" w:styleId="TOC5">
    <w:name w:val="toc 5"/>
    <w:basedOn w:val="a1"/>
    <w:next w:val="a1"/>
    <w:autoRedefine/>
    <w:uiPriority w:val="39"/>
    <w:unhideWhenUsed/>
    <w:rsid w:val="009D6500"/>
    <w:pPr>
      <w:tabs>
        <w:tab w:val="right" w:leader="dot" w:pos="8302"/>
      </w:tabs>
      <w:spacing w:line="400" w:lineRule="exact"/>
      <w:jc w:val="both"/>
    </w:pPr>
    <w:rPr>
      <w:sz w:val="24"/>
    </w:rPr>
  </w:style>
  <w:style w:type="paragraph" w:styleId="afc">
    <w:name w:val="Title"/>
    <w:basedOn w:val="a1"/>
    <w:next w:val="a1"/>
    <w:link w:val="afd"/>
    <w:uiPriority w:val="10"/>
    <w:semiHidden/>
    <w:unhideWhenUsed/>
    <w:qFormat/>
    <w:rsid w:val="0027612A"/>
    <w:pPr>
      <w:spacing w:before="240" w:after="60"/>
      <w:outlineLvl w:val="0"/>
    </w:pPr>
    <w:rPr>
      <w:rFonts w:asciiTheme="majorHAnsi" w:eastAsiaTheme="majorEastAsia" w:hAnsiTheme="majorHAnsi" w:cstheme="majorBidi"/>
      <w:b/>
      <w:bCs/>
      <w:sz w:val="32"/>
      <w:szCs w:val="32"/>
    </w:rPr>
  </w:style>
  <w:style w:type="character" w:customStyle="1" w:styleId="afd">
    <w:name w:val="标题 字符"/>
    <w:basedOn w:val="a2"/>
    <w:link w:val="afc"/>
    <w:uiPriority w:val="10"/>
    <w:semiHidden/>
    <w:rsid w:val="0027612A"/>
    <w:rPr>
      <w:rFonts w:asciiTheme="majorHAnsi" w:eastAsiaTheme="majorEastAsia" w:hAnsiTheme="majorHAnsi" w:cstheme="majorBidi"/>
      <w:b/>
      <w:bCs/>
      <w:sz w:val="32"/>
      <w:szCs w:val="32"/>
    </w:rPr>
  </w:style>
  <w:style w:type="paragraph" w:customStyle="1" w:styleId="content">
    <w:name w:val="content"/>
    <w:basedOn w:val="a1"/>
    <w:qFormat/>
    <w:rsid w:val="00343E96"/>
    <w:pPr>
      <w:widowControl w:val="0"/>
      <w:suppressAutoHyphens/>
      <w:jc w:val="both"/>
    </w:pPr>
    <w:rPr>
      <w:rFonts w:ascii="Liberation Serif" w:eastAsia="文泉驿正黑" w:hAnsi="Liberation Serif" w:cs="Lohit Devanagari"/>
      <w:kern w:val="1"/>
      <w:szCs w:val="24"/>
      <w:lang w:eastAsia="hi-IN" w:bidi="hi-IN"/>
    </w:rPr>
  </w:style>
  <w:style w:type="paragraph" w:customStyle="1" w:styleId="AMDisplayEquation">
    <w:name w:val="AMDisplayEquation"/>
    <w:basedOn w:val="0"/>
    <w:link w:val="AMDisplayEquation0"/>
    <w:rsid w:val="00345D9A"/>
    <w:pPr>
      <w:tabs>
        <w:tab w:val="center" w:pos="4160"/>
        <w:tab w:val="right" w:pos="8320"/>
      </w:tabs>
      <w:ind w:firstLine="480"/>
    </w:pPr>
    <w:rPr>
      <w:rFonts w:ascii="Cambria Math" w:hAnsi="Cambria Math"/>
      <w:i/>
    </w:rPr>
  </w:style>
  <w:style w:type="character" w:customStyle="1" w:styleId="AMDisplayEquation0">
    <w:name w:val="AMDisplayEquation 字符"/>
    <w:basedOn w:val="00"/>
    <w:link w:val="AMDisplayEquation"/>
    <w:rsid w:val="00345D9A"/>
    <w:rPr>
      <w:rFonts w:ascii="Cambria Math" w:hAnsi="Cambria Math"/>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5655">
      <w:bodyDiv w:val="1"/>
      <w:marLeft w:val="0"/>
      <w:marRight w:val="0"/>
      <w:marTop w:val="0"/>
      <w:marBottom w:val="0"/>
      <w:divBdr>
        <w:top w:val="none" w:sz="0" w:space="0" w:color="auto"/>
        <w:left w:val="none" w:sz="0" w:space="0" w:color="auto"/>
        <w:bottom w:val="none" w:sz="0" w:space="0" w:color="auto"/>
        <w:right w:val="none" w:sz="0" w:space="0" w:color="auto"/>
      </w:divBdr>
    </w:div>
    <w:div w:id="197277884">
      <w:bodyDiv w:val="1"/>
      <w:marLeft w:val="0"/>
      <w:marRight w:val="0"/>
      <w:marTop w:val="0"/>
      <w:marBottom w:val="0"/>
      <w:divBdr>
        <w:top w:val="none" w:sz="0" w:space="0" w:color="auto"/>
        <w:left w:val="none" w:sz="0" w:space="0" w:color="auto"/>
        <w:bottom w:val="none" w:sz="0" w:space="0" w:color="auto"/>
        <w:right w:val="none" w:sz="0" w:space="0" w:color="auto"/>
      </w:divBdr>
    </w:div>
    <w:div w:id="205021347">
      <w:bodyDiv w:val="1"/>
      <w:marLeft w:val="0"/>
      <w:marRight w:val="0"/>
      <w:marTop w:val="0"/>
      <w:marBottom w:val="0"/>
      <w:divBdr>
        <w:top w:val="none" w:sz="0" w:space="0" w:color="auto"/>
        <w:left w:val="none" w:sz="0" w:space="0" w:color="auto"/>
        <w:bottom w:val="none" w:sz="0" w:space="0" w:color="auto"/>
        <w:right w:val="none" w:sz="0" w:space="0" w:color="auto"/>
      </w:divBdr>
    </w:div>
    <w:div w:id="224723659">
      <w:bodyDiv w:val="1"/>
      <w:marLeft w:val="0"/>
      <w:marRight w:val="0"/>
      <w:marTop w:val="0"/>
      <w:marBottom w:val="0"/>
      <w:divBdr>
        <w:top w:val="none" w:sz="0" w:space="0" w:color="auto"/>
        <w:left w:val="none" w:sz="0" w:space="0" w:color="auto"/>
        <w:bottom w:val="none" w:sz="0" w:space="0" w:color="auto"/>
        <w:right w:val="none" w:sz="0" w:space="0" w:color="auto"/>
      </w:divBdr>
    </w:div>
    <w:div w:id="525366998">
      <w:bodyDiv w:val="1"/>
      <w:marLeft w:val="0"/>
      <w:marRight w:val="0"/>
      <w:marTop w:val="0"/>
      <w:marBottom w:val="0"/>
      <w:divBdr>
        <w:top w:val="none" w:sz="0" w:space="0" w:color="auto"/>
        <w:left w:val="none" w:sz="0" w:space="0" w:color="auto"/>
        <w:bottom w:val="none" w:sz="0" w:space="0" w:color="auto"/>
        <w:right w:val="none" w:sz="0" w:space="0" w:color="auto"/>
      </w:divBdr>
    </w:div>
    <w:div w:id="874269974">
      <w:bodyDiv w:val="1"/>
      <w:marLeft w:val="0"/>
      <w:marRight w:val="0"/>
      <w:marTop w:val="0"/>
      <w:marBottom w:val="0"/>
      <w:divBdr>
        <w:top w:val="none" w:sz="0" w:space="0" w:color="auto"/>
        <w:left w:val="none" w:sz="0" w:space="0" w:color="auto"/>
        <w:bottom w:val="none" w:sz="0" w:space="0" w:color="auto"/>
        <w:right w:val="none" w:sz="0" w:space="0" w:color="auto"/>
      </w:divBdr>
      <w:divsChild>
        <w:div w:id="2013489327">
          <w:marLeft w:val="0"/>
          <w:marRight w:val="0"/>
          <w:marTop w:val="0"/>
          <w:marBottom w:val="0"/>
          <w:divBdr>
            <w:top w:val="none" w:sz="0" w:space="0" w:color="auto"/>
            <w:left w:val="none" w:sz="0" w:space="0" w:color="auto"/>
            <w:bottom w:val="none" w:sz="0" w:space="0" w:color="auto"/>
            <w:right w:val="none" w:sz="0" w:space="0" w:color="auto"/>
          </w:divBdr>
          <w:divsChild>
            <w:div w:id="739643606">
              <w:marLeft w:val="0"/>
              <w:marRight w:val="0"/>
              <w:marTop w:val="0"/>
              <w:marBottom w:val="0"/>
              <w:divBdr>
                <w:top w:val="none" w:sz="0" w:space="0" w:color="auto"/>
                <w:left w:val="none" w:sz="0" w:space="0" w:color="auto"/>
                <w:bottom w:val="none" w:sz="0" w:space="0" w:color="auto"/>
                <w:right w:val="none" w:sz="0" w:space="0" w:color="auto"/>
              </w:divBdr>
              <w:divsChild>
                <w:div w:id="1271283928">
                  <w:marLeft w:val="0"/>
                  <w:marRight w:val="0"/>
                  <w:marTop w:val="0"/>
                  <w:marBottom w:val="0"/>
                  <w:divBdr>
                    <w:top w:val="none" w:sz="0" w:space="0" w:color="auto"/>
                    <w:left w:val="none" w:sz="0" w:space="0" w:color="auto"/>
                    <w:bottom w:val="none" w:sz="0" w:space="0" w:color="auto"/>
                    <w:right w:val="none" w:sz="0" w:space="0" w:color="auto"/>
                  </w:divBdr>
                  <w:divsChild>
                    <w:div w:id="56868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28996">
      <w:bodyDiv w:val="1"/>
      <w:marLeft w:val="0"/>
      <w:marRight w:val="0"/>
      <w:marTop w:val="0"/>
      <w:marBottom w:val="0"/>
      <w:divBdr>
        <w:top w:val="none" w:sz="0" w:space="0" w:color="auto"/>
        <w:left w:val="none" w:sz="0" w:space="0" w:color="auto"/>
        <w:bottom w:val="none" w:sz="0" w:space="0" w:color="auto"/>
        <w:right w:val="none" w:sz="0" w:space="0" w:color="auto"/>
      </w:divBdr>
    </w:div>
    <w:div w:id="1032799591">
      <w:bodyDiv w:val="1"/>
      <w:marLeft w:val="0"/>
      <w:marRight w:val="0"/>
      <w:marTop w:val="0"/>
      <w:marBottom w:val="0"/>
      <w:divBdr>
        <w:top w:val="none" w:sz="0" w:space="0" w:color="auto"/>
        <w:left w:val="none" w:sz="0" w:space="0" w:color="auto"/>
        <w:bottom w:val="none" w:sz="0" w:space="0" w:color="auto"/>
        <w:right w:val="none" w:sz="0" w:space="0" w:color="auto"/>
      </w:divBdr>
    </w:div>
    <w:div w:id="1103039344">
      <w:bodyDiv w:val="1"/>
      <w:marLeft w:val="0"/>
      <w:marRight w:val="0"/>
      <w:marTop w:val="0"/>
      <w:marBottom w:val="0"/>
      <w:divBdr>
        <w:top w:val="none" w:sz="0" w:space="0" w:color="auto"/>
        <w:left w:val="none" w:sz="0" w:space="0" w:color="auto"/>
        <w:bottom w:val="none" w:sz="0" w:space="0" w:color="auto"/>
        <w:right w:val="none" w:sz="0" w:space="0" w:color="auto"/>
      </w:divBdr>
      <w:divsChild>
        <w:div w:id="753285819">
          <w:marLeft w:val="0"/>
          <w:marRight w:val="0"/>
          <w:marTop w:val="0"/>
          <w:marBottom w:val="0"/>
          <w:divBdr>
            <w:top w:val="none" w:sz="0" w:space="0" w:color="auto"/>
            <w:left w:val="none" w:sz="0" w:space="0" w:color="auto"/>
            <w:bottom w:val="none" w:sz="0" w:space="0" w:color="auto"/>
            <w:right w:val="none" w:sz="0" w:space="0" w:color="auto"/>
          </w:divBdr>
          <w:divsChild>
            <w:div w:id="972060771">
              <w:marLeft w:val="0"/>
              <w:marRight w:val="0"/>
              <w:marTop w:val="0"/>
              <w:marBottom w:val="0"/>
              <w:divBdr>
                <w:top w:val="none" w:sz="0" w:space="0" w:color="auto"/>
                <w:left w:val="none" w:sz="0" w:space="0" w:color="auto"/>
                <w:bottom w:val="none" w:sz="0" w:space="0" w:color="auto"/>
                <w:right w:val="none" w:sz="0" w:space="0" w:color="auto"/>
              </w:divBdr>
              <w:divsChild>
                <w:div w:id="2032874104">
                  <w:marLeft w:val="0"/>
                  <w:marRight w:val="0"/>
                  <w:marTop w:val="0"/>
                  <w:marBottom w:val="0"/>
                  <w:divBdr>
                    <w:top w:val="none" w:sz="0" w:space="0" w:color="auto"/>
                    <w:left w:val="none" w:sz="0" w:space="0" w:color="auto"/>
                    <w:bottom w:val="none" w:sz="0" w:space="0" w:color="auto"/>
                    <w:right w:val="none" w:sz="0" w:space="0" w:color="auto"/>
                  </w:divBdr>
                  <w:divsChild>
                    <w:div w:id="15900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022699">
      <w:bodyDiv w:val="1"/>
      <w:marLeft w:val="0"/>
      <w:marRight w:val="0"/>
      <w:marTop w:val="0"/>
      <w:marBottom w:val="0"/>
      <w:divBdr>
        <w:top w:val="none" w:sz="0" w:space="0" w:color="auto"/>
        <w:left w:val="none" w:sz="0" w:space="0" w:color="auto"/>
        <w:bottom w:val="none" w:sz="0" w:space="0" w:color="auto"/>
        <w:right w:val="none" w:sz="0" w:space="0" w:color="auto"/>
      </w:divBdr>
    </w:div>
    <w:div w:id="211728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wmf"/><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3.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2148\AppData\Roaming\Microsoft\Templates\&#28165;&#21326;&#22823;&#23398;&#30740;&#31350;&#29983;&#23398;&#20301;&#35770;&#25991;&#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宋体&amp;Times">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46A87-3416-4061-A834-A403CC769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清华大学研究生学位论文模板.dotm</Template>
  <TotalTime>102</TotalTime>
  <Pages>8</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Ashington</dc:creator>
  <cp:keywords/>
  <dc:description/>
  <cp:lastModifiedBy>ThreeSwords Leaf</cp:lastModifiedBy>
  <cp:revision>2</cp:revision>
  <cp:lastPrinted>2022-10-09T12:22:00Z</cp:lastPrinted>
  <dcterms:created xsi:type="dcterms:W3CDTF">2025-09-08T11:40:00Z</dcterms:created>
  <dcterms:modified xsi:type="dcterms:W3CDTF">2025-09-08T13:23:00Z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