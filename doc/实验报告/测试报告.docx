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zh-CN"/>
        </w:rPr>
        <w:id w:val="59266836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Cs/>
          <w:color w:val="auto"/>
          <w:kern w:val="2"/>
          <w:sz w:val="21"/>
          <w:szCs w:val="21"/>
        </w:rPr>
      </w:sdtEndPr>
      <w:sdtContent>
        <w:p w14:paraId="1FB6E980" w14:textId="1484EBEC" w:rsidR="0062173C" w:rsidRDefault="0062173C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A378E83" w14:textId="535E6D23" w:rsidR="0062173C" w:rsidRDefault="0062173C">
          <w:pPr>
            <w:pStyle w:val="TOC1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08483177" w:history="1">
            <w:r w:rsidRPr="00AE1A1C">
              <w:rPr>
                <w:rStyle w:val="af2"/>
                <w:rFonts w:hint="eastAsia"/>
                <w:noProof/>
                <w:spacing w:val="30"/>
              </w:rPr>
              <w:t>第</w:t>
            </w:r>
            <w:r w:rsidRPr="00AE1A1C">
              <w:rPr>
                <w:rStyle w:val="af2"/>
                <w:rFonts w:hint="eastAsia"/>
                <w:noProof/>
                <w:spacing w:val="30"/>
              </w:rPr>
              <w:t>1</w:t>
            </w:r>
            <w:r w:rsidRPr="00AE1A1C">
              <w:rPr>
                <w:rStyle w:val="af2"/>
                <w:rFonts w:hint="eastAsia"/>
                <w:noProof/>
                <w:spacing w:val="30"/>
              </w:rPr>
              <w:t>章</w:t>
            </w:r>
            <w:r w:rsidRPr="00AE1A1C">
              <w:rPr>
                <w:rStyle w:val="af2"/>
                <w:rFonts w:hint="eastAsia"/>
                <w:noProof/>
              </w:rPr>
              <w:t xml:space="preserve"> </w:t>
            </w:r>
            <w:r w:rsidRPr="00AE1A1C">
              <w:rPr>
                <w:rStyle w:val="af2"/>
                <w:rFonts w:hint="eastAsia"/>
                <w:noProof/>
              </w:rPr>
              <w:t>设计任务于要求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_Toc208483177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B7C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631F71" w14:textId="3FAFF775" w:rsidR="0062173C" w:rsidRDefault="0062173C">
          <w:pPr>
            <w:pStyle w:val="TOC2"/>
            <w:ind w:left="21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8483178" w:history="1">
            <w:r w:rsidRPr="00AE1A1C">
              <w:rPr>
                <w:rStyle w:val="af2"/>
                <w:rFonts w:hint="eastAsia"/>
                <w:noProof/>
              </w:rPr>
              <w:t xml:space="preserve">1.1 </w:t>
            </w:r>
            <w:r w:rsidRPr="00AE1A1C">
              <w:rPr>
                <w:rStyle w:val="af2"/>
                <w:rFonts w:hint="eastAsia"/>
                <w:noProof/>
              </w:rPr>
              <w:t>设计任务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_Toc208483178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B7C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BA0274" w14:textId="2836ED0B" w:rsidR="0062173C" w:rsidRDefault="0062173C">
          <w:pPr>
            <w:pStyle w:val="TOC2"/>
            <w:ind w:left="21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8483179" w:history="1">
            <w:r w:rsidRPr="00AE1A1C">
              <w:rPr>
                <w:rStyle w:val="af2"/>
                <w:rFonts w:hint="eastAsia"/>
                <w:noProof/>
              </w:rPr>
              <w:t xml:space="preserve">1.2 </w:t>
            </w:r>
            <w:r w:rsidRPr="00AE1A1C">
              <w:rPr>
                <w:rStyle w:val="af2"/>
                <w:rFonts w:hint="eastAsia"/>
                <w:noProof/>
              </w:rPr>
              <w:t>设计要求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_Toc208483179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B7C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FCCBCB" w14:textId="06E03863" w:rsidR="0062173C" w:rsidRDefault="0062173C">
          <w:pPr>
            <w:pStyle w:val="TOC2"/>
            <w:ind w:left="21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8483180" w:history="1">
            <w:r w:rsidRPr="00AE1A1C">
              <w:rPr>
                <w:rStyle w:val="af2"/>
                <w:rFonts w:hint="eastAsia"/>
                <w:noProof/>
              </w:rPr>
              <w:t xml:space="preserve">1.3 </w:t>
            </w:r>
            <w:r w:rsidRPr="00AE1A1C">
              <w:rPr>
                <w:rStyle w:val="af2"/>
                <w:rFonts w:hint="eastAsia"/>
                <w:noProof/>
              </w:rPr>
              <w:t>设计步骤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_Toc208483180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B7C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2318AB" w14:textId="42233A5C" w:rsidR="0062173C" w:rsidRDefault="0062173C">
          <w:pPr>
            <w:pStyle w:val="TOC1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8483181" w:history="1">
            <w:r w:rsidRPr="00AE1A1C">
              <w:rPr>
                <w:rStyle w:val="af2"/>
                <w:rFonts w:hint="eastAsia"/>
                <w:noProof/>
                <w:spacing w:val="30"/>
              </w:rPr>
              <w:t>第</w:t>
            </w:r>
            <w:r w:rsidRPr="00AE1A1C">
              <w:rPr>
                <w:rStyle w:val="af2"/>
                <w:rFonts w:hint="eastAsia"/>
                <w:noProof/>
                <w:spacing w:val="30"/>
              </w:rPr>
              <w:t>2</w:t>
            </w:r>
            <w:r w:rsidRPr="00AE1A1C">
              <w:rPr>
                <w:rStyle w:val="af2"/>
                <w:rFonts w:hint="eastAsia"/>
                <w:noProof/>
                <w:spacing w:val="30"/>
              </w:rPr>
              <w:t>章</w:t>
            </w:r>
            <w:r w:rsidRPr="00AE1A1C">
              <w:rPr>
                <w:rStyle w:val="af2"/>
                <w:rFonts w:hint="eastAsia"/>
                <w:noProof/>
              </w:rPr>
              <w:t xml:space="preserve"> </w:t>
            </w:r>
            <w:r w:rsidRPr="00AE1A1C">
              <w:rPr>
                <w:rStyle w:val="af2"/>
                <w:rFonts w:hint="eastAsia"/>
                <w:noProof/>
              </w:rPr>
              <w:t>仿真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_Toc208483181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B7C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761D82" w14:textId="1E901015" w:rsidR="0062173C" w:rsidRDefault="0062173C">
          <w:pPr>
            <w:pStyle w:val="TOC2"/>
            <w:ind w:left="21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8483182" w:history="1">
            <w:r w:rsidRPr="00AE1A1C">
              <w:rPr>
                <w:rStyle w:val="af2"/>
                <w:rFonts w:hint="eastAsia"/>
                <w:noProof/>
              </w:rPr>
              <w:t xml:space="preserve">2.1 </w:t>
            </w:r>
            <w:r w:rsidRPr="00AE1A1C">
              <w:rPr>
                <w:rStyle w:val="af2"/>
                <w:rFonts w:hint="eastAsia"/>
                <w:noProof/>
              </w:rPr>
              <w:t>实验原理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_Toc208483182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B7C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56BF59" w14:textId="165F7230" w:rsidR="0062173C" w:rsidRDefault="0062173C">
          <w:pPr>
            <w:pStyle w:val="TOC2"/>
            <w:ind w:left="21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8483183" w:history="1">
            <w:r w:rsidRPr="00AE1A1C">
              <w:rPr>
                <w:rStyle w:val="af2"/>
                <w:rFonts w:hint="eastAsia"/>
                <w:noProof/>
              </w:rPr>
              <w:t xml:space="preserve">2.2 </w:t>
            </w:r>
            <w:r w:rsidRPr="00AE1A1C">
              <w:rPr>
                <w:rStyle w:val="af2"/>
                <w:rFonts w:hint="eastAsia"/>
                <w:noProof/>
              </w:rPr>
              <w:t>仿真测试结果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_Toc208483183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B7C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F778E0" w14:textId="7DF71AAC" w:rsidR="0062173C" w:rsidRDefault="0062173C">
          <w:pPr>
            <w:pStyle w:val="TOC1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8483184" w:history="1">
            <w:r w:rsidRPr="00AE1A1C">
              <w:rPr>
                <w:rStyle w:val="af2"/>
                <w:rFonts w:hint="eastAsia"/>
                <w:noProof/>
                <w:spacing w:val="30"/>
              </w:rPr>
              <w:t>第</w:t>
            </w:r>
            <w:r w:rsidRPr="00AE1A1C">
              <w:rPr>
                <w:rStyle w:val="af2"/>
                <w:rFonts w:hint="eastAsia"/>
                <w:noProof/>
                <w:spacing w:val="30"/>
              </w:rPr>
              <w:t>3</w:t>
            </w:r>
            <w:r w:rsidRPr="00AE1A1C">
              <w:rPr>
                <w:rStyle w:val="af2"/>
                <w:rFonts w:hint="eastAsia"/>
                <w:noProof/>
                <w:spacing w:val="30"/>
              </w:rPr>
              <w:t>章</w:t>
            </w:r>
            <w:r w:rsidRPr="00AE1A1C">
              <w:rPr>
                <w:rStyle w:val="af2"/>
                <w:rFonts w:hint="eastAsia"/>
                <w:noProof/>
              </w:rPr>
              <w:t xml:space="preserve"> </w:t>
            </w:r>
            <w:r w:rsidRPr="00AE1A1C">
              <w:rPr>
                <w:rStyle w:val="af2"/>
                <w:rFonts w:hint="eastAsia"/>
                <w:noProof/>
              </w:rPr>
              <w:t>硬件设计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_Toc208483184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B7C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E4DE0D" w14:textId="75384549" w:rsidR="0062173C" w:rsidRDefault="0062173C">
          <w:pPr>
            <w:pStyle w:val="TOC2"/>
            <w:ind w:left="21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8483185" w:history="1">
            <w:r w:rsidRPr="00AE1A1C">
              <w:rPr>
                <w:rStyle w:val="af2"/>
                <w:rFonts w:hint="eastAsia"/>
                <w:noProof/>
              </w:rPr>
              <w:t xml:space="preserve">3.1 </w:t>
            </w:r>
            <w:r w:rsidRPr="00AE1A1C">
              <w:rPr>
                <w:rStyle w:val="af2"/>
                <w:rFonts w:hint="eastAsia"/>
                <w:noProof/>
              </w:rPr>
              <w:t>驱动部分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_Toc208483185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B7C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2766CC" w14:textId="0CD3E7D3" w:rsidR="0062173C" w:rsidRDefault="0062173C">
          <w:pPr>
            <w:pStyle w:val="TOC2"/>
            <w:ind w:left="21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8483186" w:history="1">
            <w:r w:rsidRPr="00AE1A1C">
              <w:rPr>
                <w:rStyle w:val="af2"/>
                <w:rFonts w:hint="eastAsia"/>
                <w:noProof/>
              </w:rPr>
              <w:t xml:space="preserve">3.2 </w:t>
            </w:r>
            <w:r w:rsidRPr="00AE1A1C">
              <w:rPr>
                <w:rStyle w:val="af2"/>
                <w:rFonts w:hint="eastAsia"/>
                <w:noProof/>
              </w:rPr>
              <w:t>控制部分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_Toc208483186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B7C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9F844A" w14:textId="6E426A21" w:rsidR="0062173C" w:rsidRDefault="0062173C">
          <w:pPr>
            <w:pStyle w:val="TOC2"/>
            <w:ind w:left="21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8483187" w:history="1">
            <w:r w:rsidRPr="00AE1A1C">
              <w:rPr>
                <w:rStyle w:val="af2"/>
                <w:rFonts w:hint="eastAsia"/>
                <w:noProof/>
              </w:rPr>
              <w:t>3.3 PCB Layout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_Toc208483187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B7C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A2DF19" w14:textId="46EFDB62" w:rsidR="0062173C" w:rsidRDefault="0062173C">
          <w:pPr>
            <w:pStyle w:val="TOC1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8483188" w:history="1">
            <w:r w:rsidRPr="00AE1A1C">
              <w:rPr>
                <w:rStyle w:val="af2"/>
                <w:rFonts w:hint="eastAsia"/>
                <w:noProof/>
                <w:spacing w:val="30"/>
              </w:rPr>
              <w:t>第</w:t>
            </w:r>
            <w:r w:rsidRPr="00AE1A1C">
              <w:rPr>
                <w:rStyle w:val="af2"/>
                <w:rFonts w:hint="eastAsia"/>
                <w:noProof/>
                <w:spacing w:val="30"/>
              </w:rPr>
              <w:t>4</w:t>
            </w:r>
            <w:r w:rsidRPr="00AE1A1C">
              <w:rPr>
                <w:rStyle w:val="af2"/>
                <w:rFonts w:hint="eastAsia"/>
                <w:noProof/>
                <w:spacing w:val="30"/>
              </w:rPr>
              <w:t>章</w:t>
            </w:r>
            <w:r w:rsidRPr="00AE1A1C">
              <w:rPr>
                <w:rStyle w:val="af2"/>
                <w:rFonts w:hint="eastAsia"/>
                <w:noProof/>
              </w:rPr>
              <w:t xml:space="preserve"> </w:t>
            </w:r>
            <w:r w:rsidRPr="00AE1A1C">
              <w:rPr>
                <w:rStyle w:val="af2"/>
                <w:rFonts w:hint="eastAsia"/>
                <w:noProof/>
              </w:rPr>
              <w:t>软件设计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_Toc208483188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B7C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55C895" w14:textId="372B9093" w:rsidR="0062173C" w:rsidRDefault="0062173C">
          <w:pPr>
            <w:pStyle w:val="TOC2"/>
            <w:ind w:left="21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8483189" w:history="1">
            <w:r w:rsidRPr="00AE1A1C">
              <w:rPr>
                <w:rStyle w:val="af2"/>
                <w:rFonts w:hint="eastAsia"/>
                <w:noProof/>
              </w:rPr>
              <w:t xml:space="preserve">4.1 </w:t>
            </w:r>
            <w:r w:rsidRPr="00AE1A1C">
              <w:rPr>
                <w:rStyle w:val="af2"/>
                <w:rFonts w:hint="eastAsia"/>
                <w:noProof/>
              </w:rPr>
              <w:t>系统配置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_Toc208483189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B7C"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FCB167" w14:textId="0FF39A75" w:rsidR="0062173C" w:rsidRDefault="0062173C">
          <w:pPr>
            <w:pStyle w:val="TOC2"/>
            <w:ind w:left="21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8483190" w:history="1">
            <w:r w:rsidRPr="00AE1A1C">
              <w:rPr>
                <w:rStyle w:val="af2"/>
                <w:rFonts w:hint="eastAsia"/>
                <w:noProof/>
              </w:rPr>
              <w:t xml:space="preserve">4.2 </w:t>
            </w:r>
            <w:r w:rsidRPr="00AE1A1C">
              <w:rPr>
                <w:rStyle w:val="af2"/>
                <w:rFonts w:hint="eastAsia"/>
                <w:noProof/>
              </w:rPr>
              <w:t>控制代码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_Toc208483190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B7C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2E9BE0" w14:textId="356A58ED" w:rsidR="0062173C" w:rsidRDefault="0062173C">
          <w:pPr>
            <w:pStyle w:val="TOC1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8483191" w:history="1">
            <w:r w:rsidRPr="00AE1A1C">
              <w:rPr>
                <w:rStyle w:val="af2"/>
                <w:rFonts w:hint="eastAsia"/>
                <w:noProof/>
                <w:spacing w:val="30"/>
              </w:rPr>
              <w:t>第</w:t>
            </w:r>
            <w:r w:rsidRPr="00AE1A1C">
              <w:rPr>
                <w:rStyle w:val="af2"/>
                <w:rFonts w:hint="eastAsia"/>
                <w:noProof/>
                <w:spacing w:val="30"/>
              </w:rPr>
              <w:t>5</w:t>
            </w:r>
            <w:r w:rsidRPr="00AE1A1C">
              <w:rPr>
                <w:rStyle w:val="af2"/>
                <w:rFonts w:hint="eastAsia"/>
                <w:noProof/>
                <w:spacing w:val="30"/>
              </w:rPr>
              <w:t>章</w:t>
            </w:r>
            <w:r w:rsidRPr="00AE1A1C">
              <w:rPr>
                <w:rStyle w:val="af2"/>
                <w:rFonts w:hint="eastAsia"/>
                <w:noProof/>
              </w:rPr>
              <w:t xml:space="preserve"> </w:t>
            </w:r>
            <w:r w:rsidRPr="00AE1A1C">
              <w:rPr>
                <w:rStyle w:val="af2"/>
                <w:rFonts w:hint="eastAsia"/>
                <w:noProof/>
              </w:rPr>
              <w:t>测试结果分析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_Toc208483191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B7C"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1EC9F3" w14:textId="45FEDEBD" w:rsidR="0062173C" w:rsidRDefault="0062173C">
          <w:pPr>
            <w:pStyle w:val="TOC1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8483192" w:history="1">
            <w:r w:rsidRPr="00AE1A1C">
              <w:rPr>
                <w:rStyle w:val="af2"/>
                <w:rFonts w:hint="eastAsia"/>
                <w:noProof/>
                <w:spacing w:val="30"/>
              </w:rPr>
              <w:t>第</w:t>
            </w:r>
            <w:r w:rsidRPr="00AE1A1C">
              <w:rPr>
                <w:rStyle w:val="af2"/>
                <w:rFonts w:hint="eastAsia"/>
                <w:noProof/>
                <w:spacing w:val="30"/>
              </w:rPr>
              <w:t>6</w:t>
            </w:r>
            <w:r w:rsidRPr="00AE1A1C">
              <w:rPr>
                <w:rStyle w:val="af2"/>
                <w:rFonts w:hint="eastAsia"/>
                <w:noProof/>
                <w:spacing w:val="30"/>
              </w:rPr>
              <w:t>章</w:t>
            </w:r>
            <w:r w:rsidRPr="00AE1A1C">
              <w:rPr>
                <w:rStyle w:val="af2"/>
                <w:rFonts w:hint="eastAsia"/>
                <w:noProof/>
              </w:rPr>
              <w:t xml:space="preserve"> </w:t>
            </w:r>
            <w:r w:rsidRPr="00AE1A1C">
              <w:rPr>
                <w:rStyle w:val="af2"/>
                <w:rFonts w:hint="eastAsia"/>
                <w:noProof/>
              </w:rPr>
              <w:t>设计总结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_Toc208483192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B7C"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28863A" w14:textId="0A7062A4" w:rsidR="0062173C" w:rsidRDefault="0062173C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33F4A02" w14:textId="77777777" w:rsidR="0062173C" w:rsidRDefault="0062173C" w:rsidP="0062173C">
      <w:pPr>
        <w:jc w:val="both"/>
      </w:pPr>
    </w:p>
    <w:p w14:paraId="1369C10C" w14:textId="77777777" w:rsidR="0062173C" w:rsidRDefault="0062173C" w:rsidP="0062173C">
      <w:pPr>
        <w:jc w:val="both"/>
      </w:pPr>
    </w:p>
    <w:p w14:paraId="330B3382" w14:textId="77777777" w:rsidR="0062173C" w:rsidRDefault="0062173C" w:rsidP="0062173C">
      <w:pPr>
        <w:jc w:val="both"/>
      </w:pPr>
    </w:p>
    <w:p w14:paraId="28574EAA" w14:textId="77777777" w:rsidR="0062173C" w:rsidRDefault="0062173C" w:rsidP="0062173C">
      <w:pPr>
        <w:jc w:val="both"/>
      </w:pPr>
    </w:p>
    <w:p w14:paraId="549B3A27" w14:textId="77777777" w:rsidR="0062173C" w:rsidRDefault="0062173C" w:rsidP="0062173C">
      <w:pPr>
        <w:jc w:val="both"/>
      </w:pPr>
    </w:p>
    <w:p w14:paraId="3A89B157" w14:textId="77777777" w:rsidR="0062173C" w:rsidRDefault="0062173C" w:rsidP="0062173C">
      <w:pPr>
        <w:jc w:val="both"/>
      </w:pPr>
    </w:p>
    <w:p w14:paraId="1C17E158" w14:textId="77777777" w:rsidR="0062173C" w:rsidRDefault="0062173C" w:rsidP="0062173C">
      <w:pPr>
        <w:jc w:val="both"/>
      </w:pPr>
    </w:p>
    <w:p w14:paraId="36FAC564" w14:textId="77777777" w:rsidR="0062173C" w:rsidRDefault="0062173C" w:rsidP="0062173C">
      <w:pPr>
        <w:jc w:val="both"/>
      </w:pPr>
    </w:p>
    <w:p w14:paraId="204EBF90" w14:textId="77777777" w:rsidR="0062173C" w:rsidRDefault="0062173C" w:rsidP="0062173C">
      <w:pPr>
        <w:jc w:val="both"/>
      </w:pPr>
    </w:p>
    <w:p w14:paraId="394FEF33" w14:textId="77777777" w:rsidR="0062173C" w:rsidRDefault="0062173C" w:rsidP="0062173C">
      <w:pPr>
        <w:jc w:val="both"/>
      </w:pPr>
    </w:p>
    <w:p w14:paraId="64949E72" w14:textId="77777777" w:rsidR="0062173C" w:rsidRDefault="0062173C" w:rsidP="0062173C">
      <w:pPr>
        <w:jc w:val="both"/>
      </w:pPr>
    </w:p>
    <w:p w14:paraId="772F15DA" w14:textId="77777777" w:rsidR="0062173C" w:rsidRDefault="0062173C" w:rsidP="0062173C">
      <w:pPr>
        <w:jc w:val="both"/>
      </w:pPr>
    </w:p>
    <w:p w14:paraId="0F8B3275" w14:textId="77777777" w:rsidR="0062173C" w:rsidRDefault="0062173C" w:rsidP="0062173C">
      <w:pPr>
        <w:jc w:val="both"/>
        <w:rPr>
          <w:rFonts w:hint="eastAsia"/>
        </w:rPr>
      </w:pPr>
    </w:p>
    <w:p w14:paraId="403B3844" w14:textId="168E64D5" w:rsidR="0027612A" w:rsidRDefault="00343E96" w:rsidP="00343E96">
      <w:pPr>
        <w:pStyle w:val="1"/>
        <w:rPr>
          <w:rFonts w:hint="eastAsia"/>
        </w:rPr>
      </w:pPr>
      <w:bookmarkStart w:id="0" w:name="_Toc208483177"/>
      <w:r>
        <w:rPr>
          <w:rFonts w:hint="eastAsia"/>
        </w:rPr>
        <w:lastRenderedPageBreak/>
        <w:t>设计任务于要求</w:t>
      </w:r>
      <w:bookmarkEnd w:id="0"/>
    </w:p>
    <w:p w14:paraId="1E7FF92C" w14:textId="6A2B2169" w:rsidR="00343E96" w:rsidRDefault="00343E96" w:rsidP="00343E96">
      <w:pPr>
        <w:pStyle w:val="2"/>
        <w:rPr>
          <w:rFonts w:hint="eastAsia"/>
        </w:rPr>
      </w:pPr>
      <w:bookmarkStart w:id="1" w:name="_Toc208483178"/>
      <w:r>
        <w:rPr>
          <w:rFonts w:hint="eastAsia"/>
        </w:rPr>
        <w:t>设计任务</w:t>
      </w:r>
      <w:bookmarkEnd w:id="1"/>
    </w:p>
    <w:p w14:paraId="1120A36C" w14:textId="77777777" w:rsidR="00343E96" w:rsidRDefault="00343E96" w:rsidP="00343E96">
      <w:pPr>
        <w:pStyle w:val="0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主要任务：</w:t>
      </w:r>
    </w:p>
    <w:p w14:paraId="2C2A136B" w14:textId="77777777" w:rsidR="00343E96" w:rsidRDefault="00343E96" w:rsidP="00343E96">
      <w:pPr>
        <w:pStyle w:val="0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1.</w:t>
      </w:r>
      <w:r>
        <w:rPr>
          <w:rFonts w:hint="eastAsia"/>
          <w:shd w:val="clear" w:color="auto" w:fill="FFFFFF"/>
        </w:rPr>
        <w:t>基于</w:t>
      </w:r>
      <w:r>
        <w:rPr>
          <w:rFonts w:hint="eastAsia"/>
          <w:shd w:val="clear" w:color="auto" w:fill="FFFFFF"/>
        </w:rPr>
        <w:t>PI</w:t>
      </w:r>
      <w:r>
        <w:rPr>
          <w:rFonts w:hint="eastAsia"/>
          <w:shd w:val="clear" w:color="auto" w:fill="FFFFFF"/>
        </w:rPr>
        <w:t>的有感无刷直流电机速度闭环控制系统仿真</w:t>
      </w:r>
    </w:p>
    <w:p w14:paraId="6537B7A7" w14:textId="77777777" w:rsidR="00343E96" w:rsidRDefault="00343E96" w:rsidP="00343E96">
      <w:pPr>
        <w:pStyle w:val="0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2.</w:t>
      </w:r>
      <w:r>
        <w:rPr>
          <w:rFonts w:hint="eastAsia"/>
          <w:shd w:val="clear" w:color="auto" w:fill="FFFFFF"/>
        </w:rPr>
        <w:t>设计并制作有感无刷直流电机驱动模块</w:t>
      </w:r>
    </w:p>
    <w:p w14:paraId="42C596BC" w14:textId="55DF75AE" w:rsidR="00343E96" w:rsidRPr="00343E96" w:rsidRDefault="00343E96" w:rsidP="00343E96">
      <w:pPr>
        <w:pStyle w:val="0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3.</w:t>
      </w:r>
      <w:r>
        <w:rPr>
          <w:rFonts w:hint="eastAsia"/>
          <w:shd w:val="clear" w:color="auto" w:fill="FFFFFF"/>
        </w:rPr>
        <w:t>采用单片机实现有感无刷直流电机的速度控制。</w:t>
      </w:r>
    </w:p>
    <w:p w14:paraId="292C0818" w14:textId="553A7A08" w:rsidR="00343E96" w:rsidRDefault="00343E96" w:rsidP="00343E96">
      <w:pPr>
        <w:pStyle w:val="2"/>
        <w:rPr>
          <w:rFonts w:hint="eastAsia"/>
        </w:rPr>
      </w:pPr>
      <w:bookmarkStart w:id="2" w:name="_Toc208483179"/>
      <w:r>
        <w:rPr>
          <w:rFonts w:hint="eastAsia"/>
        </w:rPr>
        <w:t>设计要求</w:t>
      </w:r>
      <w:bookmarkEnd w:id="2"/>
    </w:p>
    <w:p w14:paraId="19FC9728" w14:textId="77777777" w:rsidR="00343E96" w:rsidRDefault="00343E96" w:rsidP="00343E96">
      <w:pPr>
        <w:pStyle w:val="0"/>
        <w:ind w:firstLine="480"/>
        <w:rPr>
          <w:lang w:bidi="ar"/>
        </w:rPr>
      </w:pPr>
      <w:r>
        <w:rPr>
          <w:rFonts w:hint="eastAsia"/>
          <w:lang w:bidi="ar"/>
        </w:rPr>
        <w:t>仿真：额度速度</w:t>
      </w:r>
      <w:r>
        <w:rPr>
          <w:rFonts w:hint="eastAsia"/>
          <w:lang w:bidi="ar"/>
        </w:rPr>
        <w:t>1500rpm</w:t>
      </w:r>
      <w:r>
        <w:rPr>
          <w:rFonts w:hint="eastAsia"/>
          <w:lang w:bidi="ar"/>
        </w:rPr>
        <w:t>，其它参数自定义</w:t>
      </w:r>
    </w:p>
    <w:p w14:paraId="0A3F8FA2" w14:textId="77777777" w:rsidR="00343E96" w:rsidRDefault="00343E96" w:rsidP="00343E96">
      <w:pPr>
        <w:pStyle w:val="0"/>
        <w:ind w:firstLine="480"/>
        <w:rPr>
          <w:rFonts w:eastAsia="宋体"/>
          <w:lang w:bidi="ar"/>
        </w:rPr>
      </w:pPr>
      <w:r>
        <w:rPr>
          <w:rFonts w:ascii="宋体" w:eastAsia="宋体" w:hAnsi="宋体" w:cs="宋体" w:hint="eastAsia"/>
          <w:color w:val="333333"/>
          <w:shd w:val="clear" w:color="auto" w:fill="FFFFFF"/>
        </w:rPr>
        <w:t>驱动模块</w:t>
      </w:r>
      <w:r>
        <w:rPr>
          <w:rFonts w:ascii="宋体" w:hAnsi="宋体" w:cs="宋体" w:hint="eastAsia"/>
          <w:color w:val="333333"/>
          <w:shd w:val="clear" w:color="auto" w:fill="FFFFFF"/>
        </w:rPr>
        <w:t>：控制对象</w:t>
      </w:r>
      <w:r>
        <w:rPr>
          <w:rFonts w:ascii="宋体" w:eastAsia="宋体" w:hAnsi="宋体" w:cs="宋体" w:hint="eastAsia"/>
          <w:color w:val="333333"/>
          <w:shd w:val="clear" w:color="auto" w:fill="FFFFFF"/>
        </w:rPr>
        <w:t>直流无刷</w:t>
      </w:r>
      <w:r>
        <w:rPr>
          <w:rFonts w:ascii="宋体" w:hAnsi="宋体" w:cs="宋体" w:hint="eastAsia"/>
          <w:color w:val="333333"/>
          <w:shd w:val="clear" w:color="auto" w:fill="FFFFFF"/>
        </w:rPr>
        <w:t>电机外形及参数</w:t>
      </w:r>
      <w:r>
        <w:rPr>
          <w:rFonts w:ascii="宋体" w:eastAsia="宋体" w:hAnsi="宋体" w:cs="宋体" w:hint="eastAsia"/>
          <w:color w:val="333333"/>
          <w:shd w:val="clear" w:color="auto" w:fill="FFFFFF"/>
        </w:rPr>
        <w:t>如图</w:t>
      </w:r>
      <w:r>
        <w:rPr>
          <w:rFonts w:ascii="宋体" w:hAnsi="宋体" w:cs="宋体" w:hint="eastAsia"/>
          <w:color w:val="333333"/>
          <w:shd w:val="clear" w:color="auto" w:fill="FFFFFF"/>
        </w:rPr>
        <w:t>1</w:t>
      </w:r>
      <w:r>
        <w:rPr>
          <w:rFonts w:ascii="宋体" w:eastAsia="宋体" w:hAnsi="宋体" w:cs="宋体" w:hint="eastAsia"/>
          <w:color w:val="333333"/>
          <w:shd w:val="clear" w:color="auto" w:fill="FFFFFF"/>
        </w:rPr>
        <w:t>所示。</w:t>
      </w:r>
      <w:r>
        <w:rPr>
          <w:rFonts w:hint="eastAsia"/>
          <w:lang w:bidi="ar"/>
        </w:rPr>
        <w:t>工作</w:t>
      </w:r>
      <w:r>
        <w:rPr>
          <w:rFonts w:eastAsia="宋体"/>
          <w:lang w:bidi="ar"/>
        </w:rPr>
        <w:t>电压：</w:t>
      </w:r>
      <w:r>
        <w:rPr>
          <w:rFonts w:hint="eastAsia"/>
          <w:lang w:bidi="ar"/>
        </w:rPr>
        <w:t>24</w:t>
      </w:r>
      <w:r>
        <w:rPr>
          <w:rFonts w:eastAsia="宋体"/>
          <w:lang w:bidi="ar"/>
        </w:rPr>
        <w:t>V</w:t>
      </w:r>
      <w:r>
        <w:rPr>
          <w:rFonts w:hint="eastAsia"/>
          <w:lang w:bidi="ar"/>
        </w:rPr>
        <w:t>DC</w:t>
      </w:r>
      <w:r>
        <w:rPr>
          <w:rFonts w:hint="eastAsia"/>
          <w:lang w:bidi="ar"/>
        </w:rPr>
        <w:t>。带工作指示灯。</w:t>
      </w:r>
      <w:r>
        <w:rPr>
          <w:rFonts w:eastAsia="宋体"/>
          <w:lang w:bidi="ar"/>
        </w:rPr>
        <w:t>输入输出配置接线端子，方便</w:t>
      </w:r>
      <w:r>
        <w:rPr>
          <w:rFonts w:hint="eastAsia"/>
          <w:lang w:bidi="ar"/>
        </w:rPr>
        <w:t>与电源、电机控制器及信号连接</w:t>
      </w:r>
      <w:r>
        <w:rPr>
          <w:rFonts w:eastAsia="宋体"/>
          <w:lang w:bidi="ar"/>
        </w:rPr>
        <w:t>。</w:t>
      </w:r>
    </w:p>
    <w:p w14:paraId="13B58E9B" w14:textId="27D593DC" w:rsidR="00343E96" w:rsidRPr="00343E96" w:rsidRDefault="00343E96" w:rsidP="00343E96">
      <w:pPr>
        <w:pStyle w:val="0"/>
        <w:ind w:firstLine="480"/>
        <w:rPr>
          <w:rFonts w:eastAsia="宋体"/>
          <w:lang w:bidi="ar"/>
        </w:rPr>
      </w:pPr>
      <w:r>
        <w:rPr>
          <w:rFonts w:eastAsia="宋体" w:hint="eastAsia"/>
          <w:lang w:bidi="ar"/>
        </w:rPr>
        <w:t>根据题目要求进行方案论证，理论分析与计算，可</w:t>
      </w:r>
      <w:proofErr w:type="gramStart"/>
      <w:r>
        <w:rPr>
          <w:rFonts w:eastAsia="宋体" w:hint="eastAsia"/>
          <w:lang w:bidi="ar"/>
        </w:rPr>
        <w:t>重新或</w:t>
      </w:r>
      <w:proofErr w:type="gramEnd"/>
      <w:r>
        <w:rPr>
          <w:rFonts w:eastAsia="宋体" w:hint="eastAsia"/>
          <w:lang w:bidi="ar"/>
        </w:rPr>
        <w:t>修改参考设计。</w:t>
      </w:r>
    </w:p>
    <w:p w14:paraId="5C09216D" w14:textId="097D001E" w:rsidR="00343E96" w:rsidRDefault="00343E96" w:rsidP="00343E96">
      <w:pPr>
        <w:pStyle w:val="2"/>
        <w:rPr>
          <w:rFonts w:hint="eastAsia"/>
        </w:rPr>
      </w:pPr>
      <w:bookmarkStart w:id="3" w:name="_Toc208483180"/>
      <w:r>
        <w:rPr>
          <w:rFonts w:hint="eastAsia"/>
        </w:rPr>
        <w:t>设计步骤</w:t>
      </w:r>
      <w:bookmarkEnd w:id="3"/>
    </w:p>
    <w:p w14:paraId="194AF500" w14:textId="4EC5903A" w:rsidR="00343E96" w:rsidRPr="00343E96" w:rsidRDefault="00343E96" w:rsidP="00343E96">
      <w:pPr>
        <w:pStyle w:val="0"/>
        <w:ind w:firstLine="480"/>
      </w:pPr>
      <w:r w:rsidRPr="00343E96">
        <w:t>借助</w:t>
      </w:r>
      <w:proofErr w:type="spellStart"/>
      <w:r w:rsidRPr="00343E96">
        <w:rPr>
          <w:rFonts w:hint="eastAsia"/>
        </w:rPr>
        <w:t>Matlab</w:t>
      </w:r>
      <w:proofErr w:type="spellEnd"/>
      <w:r w:rsidRPr="00343E96">
        <w:t>软件</w:t>
      </w:r>
      <w:r w:rsidRPr="00343E96">
        <w:rPr>
          <w:rFonts w:hint="eastAsia"/>
        </w:rPr>
        <w:t>，进行基于</w:t>
      </w:r>
      <w:r w:rsidRPr="00343E96">
        <w:rPr>
          <w:rFonts w:hint="eastAsia"/>
        </w:rPr>
        <w:t>PI</w:t>
      </w:r>
      <w:r w:rsidRPr="00343E96">
        <w:rPr>
          <w:rFonts w:hint="eastAsia"/>
        </w:rPr>
        <w:t>的有感无刷直流电机速度闭环控制系统仿真。</w:t>
      </w:r>
    </w:p>
    <w:p w14:paraId="6BA5AFAE" w14:textId="77777777" w:rsidR="00343E96" w:rsidRPr="00343E96" w:rsidRDefault="00343E96" w:rsidP="00343E96">
      <w:pPr>
        <w:pStyle w:val="0"/>
        <w:ind w:firstLine="480"/>
      </w:pPr>
      <w:r w:rsidRPr="00343E96">
        <w:t>借助</w:t>
      </w:r>
      <w:proofErr w:type="gramStart"/>
      <w:r w:rsidRPr="00343E96">
        <w:rPr>
          <w:rFonts w:hint="eastAsia"/>
        </w:rPr>
        <w:t>嘉立创</w:t>
      </w:r>
      <w:proofErr w:type="gramEnd"/>
      <w:r w:rsidRPr="00343E96">
        <w:rPr>
          <w:rFonts w:hint="eastAsia"/>
        </w:rPr>
        <w:t>EDA</w:t>
      </w:r>
      <w:r w:rsidRPr="00343E96">
        <w:t>软件，设计电路原理图以及</w:t>
      </w:r>
      <w:r w:rsidRPr="00343E96">
        <w:t>PCB</w:t>
      </w:r>
      <w:r w:rsidRPr="00343E96">
        <w:t>的布局布线模块化规范化美观整齐。</w:t>
      </w:r>
      <w:r w:rsidRPr="00343E96">
        <w:rPr>
          <w:rFonts w:hint="eastAsia"/>
        </w:rPr>
        <w:t>PCB</w:t>
      </w:r>
      <w:proofErr w:type="gramStart"/>
      <w:r w:rsidRPr="00343E96">
        <w:rPr>
          <w:rFonts w:hint="eastAsia"/>
        </w:rPr>
        <w:t>上需丝印</w:t>
      </w:r>
      <w:proofErr w:type="gramEnd"/>
      <w:r w:rsidRPr="00343E96">
        <w:rPr>
          <w:rFonts w:hint="eastAsia"/>
        </w:rPr>
        <w:t>“武汉纺织大学</w:t>
      </w:r>
      <w:r w:rsidRPr="00343E96">
        <w:rPr>
          <w:rFonts w:hint="eastAsia"/>
        </w:rPr>
        <w:t>+</w:t>
      </w:r>
      <w:r w:rsidRPr="00343E96">
        <w:rPr>
          <w:rFonts w:hint="eastAsia"/>
        </w:rPr>
        <w:t>电气</w:t>
      </w:r>
      <w:r w:rsidRPr="00343E96">
        <w:rPr>
          <w:rFonts w:hint="eastAsia"/>
        </w:rPr>
        <w:t>1220x+</w:t>
      </w:r>
      <w:r w:rsidRPr="00343E96">
        <w:rPr>
          <w:rFonts w:hint="eastAsia"/>
        </w:rPr>
        <w:t>本人姓名”</w:t>
      </w:r>
      <w:r w:rsidRPr="00343E96">
        <w:rPr>
          <w:rFonts w:hint="eastAsia"/>
        </w:rPr>
        <w:t>logo</w:t>
      </w:r>
      <w:r w:rsidRPr="00343E96">
        <w:rPr>
          <w:rFonts w:hint="eastAsia"/>
        </w:rPr>
        <w:t>。</w:t>
      </w:r>
    </w:p>
    <w:p w14:paraId="4E518645" w14:textId="2D85EEC9" w:rsidR="00343E96" w:rsidRPr="00343E96" w:rsidRDefault="00343E96" w:rsidP="00343E96">
      <w:pPr>
        <w:pStyle w:val="0"/>
        <w:ind w:firstLine="480"/>
      </w:pPr>
      <w:r w:rsidRPr="00343E96">
        <w:t>通过</w:t>
      </w:r>
      <w:proofErr w:type="gramStart"/>
      <w:r w:rsidRPr="00343E96">
        <w:t>嘉立创</w:t>
      </w:r>
      <w:proofErr w:type="gramEnd"/>
      <w:r w:rsidRPr="00343E96">
        <w:t>平台将</w:t>
      </w:r>
      <w:r w:rsidRPr="00343E96">
        <w:t>PCB</w:t>
      </w:r>
      <w:r w:rsidRPr="00343E96">
        <w:t>制作出来，焊接元器件，调试实现</w:t>
      </w:r>
      <w:r w:rsidRPr="00343E96">
        <w:rPr>
          <w:rFonts w:hint="eastAsia"/>
        </w:rPr>
        <w:t>无刷直流电机的速度控制</w:t>
      </w:r>
      <w:r w:rsidRPr="00343E96">
        <w:t>功能。</w:t>
      </w:r>
      <w:r w:rsidRPr="00343E96">
        <w:t xml:space="preserve"> </w:t>
      </w:r>
    </w:p>
    <w:p w14:paraId="63C56F46" w14:textId="075AF6E6" w:rsidR="00343E96" w:rsidRPr="00343E96" w:rsidRDefault="00343E96" w:rsidP="00343E96">
      <w:pPr>
        <w:pStyle w:val="0"/>
        <w:ind w:firstLine="480"/>
      </w:pPr>
      <w:r w:rsidRPr="00343E96">
        <w:t>撰写设计报告，</w:t>
      </w:r>
      <w:r w:rsidRPr="00343E96">
        <w:rPr>
          <w:rFonts w:hint="eastAsia"/>
        </w:rPr>
        <w:t>包含</w:t>
      </w:r>
      <w:proofErr w:type="spellStart"/>
      <w:r w:rsidRPr="00343E96">
        <w:rPr>
          <w:rFonts w:hint="eastAsia"/>
        </w:rPr>
        <w:t>Matlab</w:t>
      </w:r>
      <w:proofErr w:type="spellEnd"/>
      <w:r w:rsidRPr="00343E96">
        <w:rPr>
          <w:rFonts w:hint="eastAsia"/>
        </w:rPr>
        <w:t>系统仿真图、电路设计图（</w:t>
      </w:r>
      <w:r w:rsidRPr="00343E96">
        <w:t>原理图</w:t>
      </w:r>
      <w:r w:rsidRPr="00343E96">
        <w:rPr>
          <w:rFonts w:hint="eastAsia"/>
        </w:rPr>
        <w:t>和</w:t>
      </w:r>
      <w:r w:rsidRPr="00343E96">
        <w:t>PCB</w:t>
      </w:r>
      <w:r w:rsidRPr="00343E96">
        <w:rPr>
          <w:rFonts w:hint="eastAsia"/>
        </w:rPr>
        <w:t>）、电路板正反面照片等</w:t>
      </w:r>
      <w:r w:rsidRPr="00343E96">
        <w:t>等内容。</w:t>
      </w:r>
    </w:p>
    <w:p w14:paraId="5FCFFB32" w14:textId="77777777" w:rsidR="00343E96" w:rsidRPr="00343E96" w:rsidRDefault="00343E96" w:rsidP="00343E96">
      <w:pPr>
        <w:pStyle w:val="0"/>
        <w:ind w:firstLine="480"/>
      </w:pPr>
    </w:p>
    <w:p w14:paraId="4EC5B494" w14:textId="2577523A" w:rsidR="00343E96" w:rsidRDefault="00343E96" w:rsidP="00343E96">
      <w:pPr>
        <w:pStyle w:val="1"/>
        <w:rPr>
          <w:rFonts w:hint="eastAsia"/>
        </w:rPr>
      </w:pPr>
      <w:bookmarkStart w:id="4" w:name="_Toc208483181"/>
      <w:r>
        <w:rPr>
          <w:rFonts w:hint="eastAsia"/>
        </w:rPr>
        <w:t>仿真</w:t>
      </w:r>
      <w:bookmarkEnd w:id="4"/>
    </w:p>
    <w:p w14:paraId="7B3000CC" w14:textId="597185C0" w:rsidR="002E6F2F" w:rsidRDefault="002E6F2F" w:rsidP="002E6F2F">
      <w:pPr>
        <w:pStyle w:val="2"/>
        <w:rPr>
          <w:rFonts w:hint="eastAsia"/>
        </w:rPr>
      </w:pPr>
      <w:bookmarkStart w:id="5" w:name="_Toc208483182"/>
      <w:r>
        <w:rPr>
          <w:rFonts w:hint="eastAsia"/>
        </w:rPr>
        <w:t>实验原理</w:t>
      </w:r>
      <w:bookmarkEnd w:id="5"/>
    </w:p>
    <w:p w14:paraId="1D2F938F" w14:textId="34EBEC3C" w:rsidR="002E6F2F" w:rsidRDefault="002E6F2F" w:rsidP="002E6F2F">
      <w:pPr>
        <w:pStyle w:val="0"/>
        <w:ind w:firstLine="480"/>
      </w:pPr>
      <w:r>
        <w:rPr>
          <w:rFonts w:hint="eastAsia"/>
        </w:rPr>
        <w:t xml:space="preserve">PMSM/BLDC </w:t>
      </w:r>
      <w:r>
        <w:rPr>
          <w:rFonts w:hint="eastAsia"/>
        </w:rPr>
        <w:t>的</w:t>
      </w:r>
      <w:r>
        <w:rPr>
          <w:rFonts w:hint="eastAsia"/>
        </w:rPr>
        <w:t>FOC</w:t>
      </w:r>
      <w:r>
        <w:rPr>
          <w:rFonts w:hint="eastAsia"/>
        </w:rPr>
        <w:t>经典控制框图如下</w:t>
      </w:r>
    </w:p>
    <w:p w14:paraId="41A11123" w14:textId="77777777" w:rsidR="002E6F2F" w:rsidRDefault="002E6F2F" w:rsidP="002E6F2F">
      <w:pPr>
        <w:pStyle w:val="0"/>
        <w:keepNext/>
        <w:spacing w:line="240" w:lineRule="auto"/>
        <w:ind w:firstLine="48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89FAF50" wp14:editId="2E773C5F">
            <wp:extent cx="4587857" cy="2581497"/>
            <wp:effectExtent l="0" t="0" r="3810" b="0"/>
            <wp:docPr id="776391486" name="图片 1" descr="磁场定向控制的模块图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磁场定向控制的模块图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480" cy="258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5511C" w14:textId="3F8A8E70" w:rsidR="002E6F2F" w:rsidRDefault="002E6F2F" w:rsidP="002E6F2F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1</w:t>
      </w:r>
      <w:r>
        <w:fldChar w:fldCharType="end"/>
      </w:r>
      <w:r>
        <w:rPr>
          <w:rFonts w:hint="eastAsia"/>
        </w:rPr>
        <w:t xml:space="preserve"> FOC</w:t>
      </w:r>
      <w:r>
        <w:rPr>
          <w:rFonts w:hint="eastAsia"/>
        </w:rPr>
        <w:t>控制框图</w:t>
      </w:r>
    </w:p>
    <w:p w14:paraId="338DD7C5" w14:textId="1198AEA6" w:rsidR="002E6F2F" w:rsidRPr="002E6F2F" w:rsidRDefault="002E6F2F" w:rsidP="002E6F2F">
      <w:pPr>
        <w:pStyle w:val="0"/>
        <w:ind w:firstLine="480"/>
      </w:pPr>
      <w:r w:rsidRPr="002E6F2F">
        <w:t>FOC</w:t>
      </w:r>
      <w:r w:rsidRPr="002E6F2F">
        <w:t>（磁场定向控制）的核心思想是：通过</w:t>
      </w:r>
      <w:r w:rsidRPr="002E6F2F">
        <w:t xml:space="preserve"> </w:t>
      </w:r>
      <w:r w:rsidRPr="002E6F2F">
        <w:rPr>
          <w:b/>
          <w:bCs/>
        </w:rPr>
        <w:t xml:space="preserve">Clarke </w:t>
      </w:r>
      <w:r w:rsidRPr="002E6F2F">
        <w:rPr>
          <w:b/>
          <w:bCs/>
        </w:rPr>
        <w:t>和</w:t>
      </w:r>
      <w:r w:rsidRPr="002E6F2F">
        <w:rPr>
          <w:b/>
          <w:bCs/>
        </w:rPr>
        <w:t xml:space="preserve"> Park </w:t>
      </w:r>
      <w:r w:rsidRPr="002E6F2F">
        <w:rPr>
          <w:b/>
          <w:bCs/>
        </w:rPr>
        <w:t>变换</w:t>
      </w:r>
      <w:r w:rsidRPr="002E6F2F">
        <w:t>将三相定子电流转换到以转子磁场为基准的</w:t>
      </w:r>
      <w:r w:rsidRPr="002E6F2F">
        <w:t xml:space="preserve"> </w:t>
      </w:r>
      <m:oMath>
        <m:r>
          <w:rPr>
            <w:rFonts w:ascii="Cambria Math" w:hAnsi="Cambria Math"/>
          </w:rPr>
          <m:t>d</m:t>
        </m:r>
      </m:oMath>
      <w:r w:rsidRPr="002E6F2F">
        <w:t>-</w:t>
      </w:r>
      <m:oMath>
        <m:r>
          <w:rPr>
            <w:rFonts w:ascii="Cambria Math" w:hAnsi="Cambria Math"/>
          </w:rPr>
          <m:t>q</m:t>
        </m:r>
      </m:oMath>
      <w:r w:rsidRPr="002E6F2F">
        <w:t xml:space="preserve"> </w:t>
      </w:r>
      <w:r w:rsidRPr="002E6F2F">
        <w:t>坐标系，在该坐标系中</w:t>
      </w:r>
      <w:r w:rsidRPr="002E6F2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2E6F2F">
        <w:t xml:space="preserve"> </w:t>
      </w:r>
      <w:r w:rsidRPr="002E6F2F">
        <w:t>控制磁通，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2E6F2F">
        <w:t xml:space="preserve"> </w:t>
      </w:r>
      <w:r w:rsidRPr="002E6F2F">
        <w:t>控制转矩，实现二者解耦，使交流电机的控制特性类似直流电机；然后通过</w:t>
      </w:r>
      <w:r w:rsidRPr="002E6F2F">
        <w:t xml:space="preserve"> PI </w:t>
      </w:r>
      <w:r w:rsidRPr="002E6F2F">
        <w:t>控制器调节</w:t>
      </w:r>
      <w:r w:rsidRPr="002E6F2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2E6F2F">
        <w:t>，再逆变换生成三相电压驱动电机，从而实现高效、平滑、快速的电机转矩与速度控制。</w:t>
      </w:r>
    </w:p>
    <w:p w14:paraId="62F4B19F" w14:textId="77777777" w:rsidR="002E6F2F" w:rsidRPr="002E6F2F" w:rsidRDefault="002E6F2F" w:rsidP="002E6F2F">
      <w:pPr>
        <w:pStyle w:val="0"/>
        <w:ind w:firstLine="480"/>
      </w:pPr>
    </w:p>
    <w:p w14:paraId="123851FA" w14:textId="3DE6595E" w:rsidR="00343E96" w:rsidRDefault="002E6F2F" w:rsidP="00343E96">
      <w:pPr>
        <w:pStyle w:val="0"/>
        <w:ind w:firstLine="480"/>
      </w:pPr>
      <w:r>
        <w:rPr>
          <w:rFonts w:hint="eastAsia"/>
        </w:rPr>
        <w:t>将各种模块封装，总体模型框图如下，使用</w:t>
      </w:r>
      <w:r>
        <w:rPr>
          <w:rFonts w:hint="eastAsia"/>
        </w:rPr>
        <w:t>Offset</w:t>
      </w:r>
      <w:r>
        <w:rPr>
          <w:rFonts w:hint="eastAsia"/>
        </w:rPr>
        <w:t>代替</w:t>
      </w:r>
      <w:r>
        <w:rPr>
          <w:rFonts w:hint="eastAsia"/>
        </w:rPr>
        <w:t>HALL</w:t>
      </w:r>
      <w:r>
        <w:rPr>
          <w:rFonts w:hint="eastAsia"/>
        </w:rPr>
        <w:t>进行</w:t>
      </w:r>
      <w:proofErr w:type="gramStart"/>
      <w:r>
        <w:rPr>
          <w:rFonts w:hint="eastAsia"/>
        </w:rPr>
        <w:t>电角度</w:t>
      </w:r>
      <w:proofErr w:type="gramEnd"/>
      <w:r>
        <w:rPr>
          <w:rFonts w:hint="eastAsia"/>
        </w:rPr>
        <w:t>估算。</w:t>
      </w:r>
      <w:r>
        <w:br/>
      </w:r>
    </w:p>
    <w:p w14:paraId="236679B1" w14:textId="77777777" w:rsidR="002E6F2F" w:rsidRDefault="002E6F2F" w:rsidP="002E6F2F">
      <w:pPr>
        <w:pStyle w:val="0"/>
        <w:keepNext/>
        <w:spacing w:line="240" w:lineRule="auto"/>
        <w:ind w:firstLine="480"/>
        <w:jc w:val="center"/>
      </w:pPr>
      <w:r w:rsidRPr="002E6F2F">
        <w:rPr>
          <w:noProof/>
        </w:rPr>
        <w:drawing>
          <wp:inline distT="0" distB="0" distL="0" distR="0" wp14:anchorId="7E9FBC28" wp14:editId="1501A475">
            <wp:extent cx="4308465" cy="1770659"/>
            <wp:effectExtent l="0" t="0" r="0" b="1270"/>
            <wp:docPr id="98274741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47411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1918" cy="177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2952" w14:textId="54A85815" w:rsidR="002E6F2F" w:rsidRDefault="002E6F2F" w:rsidP="002E6F2F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总体框图</w:t>
      </w:r>
    </w:p>
    <w:p w14:paraId="40B0532B" w14:textId="4902D5D9" w:rsidR="002E6F2F" w:rsidRDefault="00345D9A" w:rsidP="00345D9A">
      <w:pPr>
        <w:pStyle w:val="0"/>
        <w:ind w:firstLine="480"/>
      </w:pPr>
      <w:r>
        <w:rPr>
          <w:rFonts w:hint="eastAsia"/>
        </w:rPr>
        <w:t>FOC</w:t>
      </w:r>
      <w:r>
        <w:rPr>
          <w:rFonts w:hint="eastAsia"/>
        </w:rPr>
        <w:t>框图中主要包含了一个带有</w:t>
      </w:r>
      <w:r>
        <w:rPr>
          <w:rFonts w:hint="eastAsia"/>
        </w:rPr>
        <w:t>PI</w:t>
      </w:r>
      <w:r>
        <w:rPr>
          <w:rFonts w:hint="eastAsia"/>
        </w:rPr>
        <w:t>调节器的速度控制器，可以通过编码器或者</w:t>
      </w:r>
      <w:r>
        <w:rPr>
          <w:rFonts w:hint="eastAsia"/>
        </w:rPr>
        <w:t>HALL</w:t>
      </w:r>
      <w:r>
        <w:rPr>
          <w:rFonts w:hint="eastAsia"/>
        </w:rPr>
        <w:t>传感器简单获取转速，在无</w:t>
      </w:r>
      <w:proofErr w:type="gramStart"/>
      <w:r>
        <w:rPr>
          <w:rFonts w:hint="eastAsia"/>
        </w:rPr>
        <w:t>感控制</w:t>
      </w:r>
      <w:proofErr w:type="gramEnd"/>
      <w:r>
        <w:rPr>
          <w:rFonts w:hint="eastAsia"/>
        </w:rPr>
        <w:t>算法中可以通过一些观测器或者反电动势以及高频注入等获取。</w:t>
      </w:r>
    </w:p>
    <w:p w14:paraId="09CD9C14" w14:textId="77777777" w:rsidR="00345D9A" w:rsidRDefault="00345D9A" w:rsidP="00345D9A">
      <w:pPr>
        <w:pStyle w:val="0"/>
        <w:keepNext/>
        <w:spacing w:line="240" w:lineRule="auto"/>
        <w:ind w:firstLine="480"/>
        <w:jc w:val="center"/>
      </w:pPr>
      <w:r w:rsidRPr="00345D9A">
        <w:rPr>
          <w:noProof/>
        </w:rPr>
        <w:lastRenderedPageBreak/>
        <w:drawing>
          <wp:inline distT="0" distB="0" distL="0" distR="0" wp14:anchorId="57A6EC17" wp14:editId="423109E0">
            <wp:extent cx="5084372" cy="1913369"/>
            <wp:effectExtent l="0" t="0" r="2540" b="0"/>
            <wp:docPr id="131967977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79778" name="图片 1" descr="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9134" cy="19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6381" w14:textId="44377702" w:rsidR="00345D9A" w:rsidRDefault="00345D9A" w:rsidP="00345D9A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速度控制器</w:t>
      </w:r>
    </w:p>
    <w:p w14:paraId="0227ACA0" w14:textId="77777777" w:rsidR="00345D9A" w:rsidRPr="00345D9A" w:rsidRDefault="00345D9A" w:rsidP="00345D9A">
      <w:pPr>
        <w:pStyle w:val="0"/>
        <w:ind w:firstLine="480"/>
      </w:pPr>
      <w:r w:rsidRPr="00345D9A">
        <w:t>在</w:t>
      </w:r>
      <w:r w:rsidRPr="00345D9A">
        <w:t xml:space="preserve"> FOC </w:t>
      </w:r>
      <w:r w:rsidRPr="00345D9A">
        <w:t>控制算法中，</w:t>
      </w:r>
      <w:r w:rsidRPr="00345D9A">
        <w:rPr>
          <w:b/>
          <w:bCs/>
        </w:rPr>
        <w:t>电流控制环节是核心部分</w:t>
      </w:r>
      <w:r w:rsidRPr="00345D9A">
        <w:t>。该模块主要包括</w:t>
      </w:r>
      <w:r w:rsidRPr="00345D9A">
        <w:t xml:space="preserve"> </w:t>
      </w:r>
      <w:r w:rsidRPr="00345D9A">
        <w:rPr>
          <w:b/>
          <w:bCs/>
        </w:rPr>
        <w:t xml:space="preserve">Clarke </w:t>
      </w:r>
      <w:r w:rsidRPr="00345D9A">
        <w:rPr>
          <w:b/>
          <w:bCs/>
        </w:rPr>
        <w:t>变换、</w:t>
      </w:r>
      <w:r w:rsidRPr="00345D9A">
        <w:rPr>
          <w:b/>
          <w:bCs/>
        </w:rPr>
        <w:t xml:space="preserve">Park </w:t>
      </w:r>
      <w:r w:rsidRPr="00345D9A">
        <w:rPr>
          <w:b/>
          <w:bCs/>
        </w:rPr>
        <w:t>变换及其逆变换</w:t>
      </w:r>
      <w:r w:rsidRPr="00345D9A">
        <w:t>。流程如下：</w:t>
      </w:r>
    </w:p>
    <w:p w14:paraId="47162C26" w14:textId="42A4F696" w:rsidR="00345D9A" w:rsidRPr="00345D9A" w:rsidRDefault="00345D9A" w:rsidP="00345D9A">
      <w:pPr>
        <w:pStyle w:val="0"/>
        <w:numPr>
          <w:ilvl w:val="0"/>
          <w:numId w:val="40"/>
        </w:numPr>
        <w:ind w:firstLineChars="0"/>
      </w:pPr>
      <w:r w:rsidRPr="00345D9A">
        <w:t>电流采集：通过硬件电流采样电路获取电机三相电流，可采用三相全采样（</w:t>
      </w:r>
      <w:proofErr w:type="gramStart"/>
      <w:r w:rsidRPr="00345D9A">
        <w:t>高侧</w:t>
      </w:r>
      <w:r w:rsidRPr="00345D9A">
        <w:t>/</w:t>
      </w:r>
      <w:r w:rsidRPr="00345D9A">
        <w:t>低侧</w:t>
      </w:r>
      <w:proofErr w:type="gramEnd"/>
      <w:r w:rsidRPr="00345D9A">
        <w:t>电阻）、两相采样并推算第三相电流。在仿真环境中通常直接提供三相电流。</w:t>
      </w:r>
    </w:p>
    <w:p w14:paraId="38A88639" w14:textId="3BFD54C1" w:rsidR="00345D9A" w:rsidRPr="00345D9A" w:rsidRDefault="00345D9A" w:rsidP="00345D9A">
      <w:pPr>
        <w:pStyle w:val="0"/>
        <w:numPr>
          <w:ilvl w:val="0"/>
          <w:numId w:val="40"/>
        </w:numPr>
        <w:ind w:firstLineChars="0"/>
      </w:pPr>
      <w:r w:rsidRPr="00345D9A">
        <w:t>坐标变换：</w:t>
      </w:r>
    </w:p>
    <w:p w14:paraId="34321013" w14:textId="662A83FB" w:rsidR="00345D9A" w:rsidRPr="00345D9A" w:rsidRDefault="00345D9A" w:rsidP="00345D9A">
      <w:pPr>
        <w:pStyle w:val="0"/>
        <w:ind w:firstLine="480"/>
      </w:pPr>
      <w:r w:rsidRPr="00345D9A">
        <w:t>首先对三相电流进行</w:t>
      </w:r>
      <w:r w:rsidRPr="00345D9A">
        <w:t xml:space="preserve"> Clarke </w:t>
      </w:r>
      <w:r w:rsidRPr="00345D9A">
        <w:t>变换，得到两相静止坐标系</w:t>
      </w:r>
      <w:r w:rsidRPr="00345D9A">
        <w:rPr>
          <w:position w:val="-12"/>
        </w:rPr>
        <w:object w:dxaOrig="520" w:dyaOrig="361" w14:anchorId="4525B4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8pt;height:17.75pt" o:ole="">
            <v:imagedata r:id="rId11" o:title=""/>
          </v:shape>
          <o:OLEObject Type="Embed" ProgID="Equation.AxMath" ShapeID="_x0000_i1025" DrawAspect="Content" ObjectID="_1819096072" r:id="rId12"/>
        </w:object>
      </w:r>
      <w:r w:rsidRPr="00345D9A">
        <w:t>；</w:t>
      </w:r>
    </w:p>
    <w:p w14:paraId="7F9F7ACC" w14:textId="51AF9894" w:rsidR="00345D9A" w:rsidRPr="00345D9A" w:rsidRDefault="00345D9A" w:rsidP="00345D9A">
      <w:pPr>
        <w:pStyle w:val="0"/>
        <w:ind w:firstLine="480"/>
      </w:pPr>
      <w:r w:rsidRPr="00345D9A">
        <w:t>再通过</w:t>
      </w:r>
      <w:r w:rsidRPr="00345D9A">
        <w:t xml:space="preserve"> Park </w:t>
      </w:r>
      <w:r w:rsidRPr="00345D9A">
        <w:t>变换，结合转子位置信息，将其转换到旋转坐标系</w:t>
      </w:r>
      <w:r w:rsidRPr="00345D9A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e>
        </m:d>
      </m:oMath>
      <w:r w:rsidRPr="00345D9A">
        <w:t>。</w:t>
      </w:r>
    </w:p>
    <w:p w14:paraId="2436D268" w14:textId="2DF6E5A3" w:rsidR="00345D9A" w:rsidRPr="00345D9A" w:rsidRDefault="00345D9A" w:rsidP="00345D9A">
      <w:pPr>
        <w:pStyle w:val="0"/>
        <w:numPr>
          <w:ilvl w:val="0"/>
          <w:numId w:val="40"/>
        </w:numPr>
        <w:ind w:firstLineChars="0"/>
      </w:pPr>
      <w:r w:rsidRPr="00345D9A">
        <w:t>电流控制：将</w:t>
      </w:r>
      <w:r w:rsidRPr="00345D9A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e>
        </m:d>
      </m:oMath>
      <w:r w:rsidRPr="00345D9A">
        <w:t xml:space="preserve"> </w:t>
      </w:r>
      <w:r w:rsidRPr="00345D9A">
        <w:t>与参考值比较，通过</w:t>
      </w:r>
      <w:r w:rsidRPr="00345D9A">
        <w:t xml:space="preserve"> PI </w:t>
      </w:r>
      <w:r w:rsidRPr="00345D9A">
        <w:t>控制器得到电压指令</w:t>
      </w:r>
      <w:r w:rsidRPr="00345D9A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e>
        </m:d>
      </m:oMath>
      <w:r w:rsidRPr="00345D9A">
        <w:t>。</w:t>
      </w:r>
    </w:p>
    <w:p w14:paraId="6632A1A4" w14:textId="57D63BE3" w:rsidR="00345D9A" w:rsidRPr="00345D9A" w:rsidRDefault="00345D9A" w:rsidP="00345D9A">
      <w:pPr>
        <w:pStyle w:val="0"/>
        <w:numPr>
          <w:ilvl w:val="0"/>
          <w:numId w:val="40"/>
        </w:numPr>
        <w:ind w:firstLineChars="0"/>
      </w:pPr>
      <w:r w:rsidRPr="00345D9A">
        <w:t>逆坐标变换与调制：</w:t>
      </w:r>
    </w:p>
    <w:p w14:paraId="3F7003D1" w14:textId="7847CF05" w:rsidR="00345D9A" w:rsidRPr="00345D9A" w:rsidRDefault="00345D9A" w:rsidP="00345D9A">
      <w:pPr>
        <w:pStyle w:val="0"/>
        <w:ind w:firstLine="480"/>
      </w:pPr>
      <w:r w:rsidRPr="00345D9A">
        <w:t>将</w:t>
      </w:r>
      <w:r w:rsidRPr="00345D9A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e>
        </m:d>
      </m:oMath>
      <w:r w:rsidRPr="00345D9A">
        <w:t xml:space="preserve"> </w:t>
      </w:r>
      <w:r w:rsidRPr="00345D9A">
        <w:t>经过</w:t>
      </w:r>
      <w:r w:rsidRPr="00345D9A">
        <w:t xml:space="preserve"> </w:t>
      </w:r>
      <w:r w:rsidRPr="00345D9A">
        <w:t>逆</w:t>
      </w:r>
      <w:r w:rsidRPr="00345D9A">
        <w:t xml:space="preserve"> Park </w:t>
      </w:r>
      <w:r w:rsidRPr="00345D9A">
        <w:t>变换得到</w:t>
      </w:r>
      <w:r w:rsidRPr="00345D9A">
        <w:rPr>
          <w:rFonts w:hint="eastAsia"/>
        </w:rPr>
        <w:t xml:space="preserve"> </w:t>
      </w:r>
      <w:r w:rsidRPr="00345D9A">
        <w:rPr>
          <w:position w:val="-12"/>
        </w:rPr>
        <w:object w:dxaOrig="594" w:dyaOrig="361" w14:anchorId="6CAA3644">
          <v:shape id="_x0000_i1026" type="#_x0000_t75" style="width:29.55pt;height:17.75pt" o:ole="">
            <v:imagedata r:id="rId13" o:title=""/>
          </v:shape>
          <o:OLEObject Type="Embed" ProgID="Equation.AxMath" ShapeID="_x0000_i1026" DrawAspect="Content" ObjectID="_1819096073" r:id="rId14"/>
        </w:object>
      </w:r>
      <w:r w:rsidRPr="00345D9A">
        <w:t>；</w:t>
      </w:r>
    </w:p>
    <w:p w14:paraId="06DAE3D7" w14:textId="5539FA01" w:rsidR="00345D9A" w:rsidRDefault="00345D9A" w:rsidP="0094275F">
      <w:pPr>
        <w:pStyle w:val="0"/>
        <w:ind w:firstLine="480"/>
      </w:pPr>
      <w:r w:rsidRPr="00345D9A">
        <w:t>再通过</w:t>
      </w:r>
      <w:r w:rsidRPr="00345D9A">
        <w:t xml:space="preserve"> </w:t>
      </w:r>
      <w:r w:rsidRPr="00345D9A">
        <w:t>空间矢量</w:t>
      </w:r>
      <w:r w:rsidRPr="00345D9A">
        <w:t xml:space="preserve"> PWM</w:t>
      </w:r>
      <w:r w:rsidRPr="00345D9A">
        <w:t>（</w:t>
      </w:r>
      <w:r w:rsidRPr="00345D9A">
        <w:t>SVPWM</w:t>
      </w:r>
      <w:r w:rsidRPr="00345D9A">
        <w:t>）</w:t>
      </w:r>
      <w:r w:rsidRPr="00345D9A">
        <w:t xml:space="preserve"> </w:t>
      </w:r>
      <w:r w:rsidRPr="00345D9A">
        <w:t>模块生成三相电压指令</w:t>
      </w:r>
      <w:r w:rsidRPr="00345D9A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</m:oMath>
      <w:r w:rsidRPr="00345D9A">
        <w:t>，并映射到逆变器的八个开关状态，最终得到对应的</w:t>
      </w:r>
      <w:r w:rsidRPr="00345D9A">
        <w:t xml:space="preserve"> MOSFET </w:t>
      </w:r>
      <w:r w:rsidRPr="00345D9A">
        <w:t>栅极驱动信号。</w:t>
      </w:r>
    </w:p>
    <w:p w14:paraId="3B84CDDB" w14:textId="77777777" w:rsidR="0094275F" w:rsidRDefault="0094275F" w:rsidP="0094275F">
      <w:pPr>
        <w:pStyle w:val="0"/>
        <w:keepNext/>
        <w:spacing w:line="240" w:lineRule="auto"/>
        <w:ind w:firstLine="480"/>
        <w:jc w:val="center"/>
      </w:pPr>
      <w:r w:rsidRPr="0094275F">
        <w:rPr>
          <w:noProof/>
        </w:rPr>
        <w:drawing>
          <wp:inline distT="0" distB="0" distL="0" distR="0" wp14:anchorId="308ED126" wp14:editId="7FBFD5BF">
            <wp:extent cx="5167313" cy="2370424"/>
            <wp:effectExtent l="0" t="0" r="0" b="0"/>
            <wp:docPr id="125603796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37961" name="图片 1" descr="图示, 示意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0237" cy="23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D6D1" w14:textId="7B81B938" w:rsidR="0094275F" w:rsidRDefault="0094275F" w:rsidP="0094275F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电流控制模块</w:t>
      </w:r>
    </w:p>
    <w:p w14:paraId="6E276B32" w14:textId="7A7FE558" w:rsidR="0094275F" w:rsidRDefault="0094275F" w:rsidP="0094275F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 </w:t>
      </w:r>
      <w:bookmarkStart w:id="6" w:name="_Toc208483183"/>
      <w:r>
        <w:rPr>
          <w:rFonts w:hint="eastAsia"/>
        </w:rPr>
        <w:t>仿真测试结果</w:t>
      </w:r>
      <w:bookmarkEnd w:id="6"/>
    </w:p>
    <w:p w14:paraId="0E530D3F" w14:textId="071F1D7F" w:rsidR="0094275F" w:rsidRDefault="0094275F" w:rsidP="0094275F">
      <w:pPr>
        <w:pStyle w:val="0"/>
        <w:ind w:firstLine="480"/>
      </w:pPr>
      <w:r>
        <w:rPr>
          <w:rFonts w:hint="eastAsia"/>
        </w:rPr>
        <w:t>速度跟随测试结果如下</w:t>
      </w:r>
    </w:p>
    <w:p w14:paraId="2B44940A" w14:textId="77777777" w:rsidR="0094275F" w:rsidRDefault="0094275F" w:rsidP="0094275F">
      <w:pPr>
        <w:pStyle w:val="0"/>
        <w:keepNext/>
        <w:spacing w:line="240" w:lineRule="auto"/>
        <w:ind w:firstLine="480"/>
        <w:jc w:val="center"/>
      </w:pPr>
      <w:r w:rsidRPr="0094275F">
        <w:rPr>
          <w:noProof/>
        </w:rPr>
        <w:drawing>
          <wp:inline distT="0" distB="0" distL="0" distR="0" wp14:anchorId="202F8DCF" wp14:editId="36B0FF55">
            <wp:extent cx="4938713" cy="2515701"/>
            <wp:effectExtent l="0" t="0" r="0" b="0"/>
            <wp:docPr id="1714992622" name="图片 1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92622" name="图片 1" descr="形状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3378" cy="251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9160" w14:textId="132545F7" w:rsidR="0094275F" w:rsidRDefault="0094275F" w:rsidP="0094275F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速度跟随控制</w:t>
      </w:r>
    </w:p>
    <w:p w14:paraId="22E24B31" w14:textId="18BEAD21" w:rsidR="0094275F" w:rsidRPr="0094275F" w:rsidRDefault="0094275F" w:rsidP="0094275F">
      <w:pPr>
        <w:pStyle w:val="0"/>
        <w:ind w:firstLine="480"/>
      </w:pPr>
      <w:r>
        <w:rPr>
          <w:rFonts w:hint="eastAsia"/>
        </w:rPr>
        <w:t>在</w:t>
      </w:r>
      <w:r>
        <w:rPr>
          <w:rFonts w:hint="eastAsia"/>
        </w:rPr>
        <w:t>SVPWM</w:t>
      </w:r>
      <w:r>
        <w:rPr>
          <w:rFonts w:hint="eastAsia"/>
        </w:rPr>
        <w:t>调制下，由于零矢量的引入，波形应该是类似马鞍波形，并且三相相位差距</w:t>
      </w:r>
      <w:r>
        <w:rPr>
          <w:rFonts w:hint="eastAsia"/>
        </w:rPr>
        <w:t>120</w:t>
      </w:r>
      <w:r>
        <w:rPr>
          <w:rFonts w:hint="eastAsia"/>
        </w:rPr>
        <w:t>°。</w:t>
      </w:r>
    </w:p>
    <w:p w14:paraId="5343DA41" w14:textId="77777777" w:rsidR="0094275F" w:rsidRDefault="0094275F" w:rsidP="0094275F">
      <w:pPr>
        <w:keepNext/>
      </w:pPr>
      <w:r w:rsidRPr="0094275F">
        <w:rPr>
          <w:noProof/>
        </w:rPr>
        <w:drawing>
          <wp:inline distT="0" distB="0" distL="0" distR="0" wp14:anchorId="38B646E9" wp14:editId="00B085C4">
            <wp:extent cx="5165926" cy="2631440"/>
            <wp:effectExtent l="0" t="0" r="0" b="0"/>
            <wp:docPr id="1036945859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45859" name="图片 1" descr="图表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9629" cy="26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3370" w14:textId="53AC4A3D" w:rsidR="0094275F" w:rsidRDefault="0094275F" w:rsidP="0094275F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三相电压</w:t>
      </w:r>
    </w:p>
    <w:p w14:paraId="1B13DAF6" w14:textId="77777777" w:rsidR="0094275F" w:rsidRDefault="0094275F" w:rsidP="0094275F">
      <w:pPr>
        <w:keepNext/>
      </w:pPr>
      <w:r w:rsidRPr="0094275F">
        <w:rPr>
          <w:noProof/>
        </w:rPr>
        <w:lastRenderedPageBreak/>
        <w:drawing>
          <wp:inline distT="0" distB="0" distL="0" distR="0" wp14:anchorId="42C142EC" wp14:editId="11B42643">
            <wp:extent cx="5278120" cy="2688590"/>
            <wp:effectExtent l="0" t="0" r="0" b="0"/>
            <wp:docPr id="1894308174" name="图片 1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08174" name="图片 1" descr="形状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B024" w14:textId="4CA69387" w:rsidR="0094275F" w:rsidRDefault="0094275F" w:rsidP="0094275F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波形细节</w:t>
      </w:r>
    </w:p>
    <w:p w14:paraId="57A34E16" w14:textId="77777777" w:rsidR="0094275F" w:rsidRDefault="0094275F" w:rsidP="0094275F">
      <w:pPr>
        <w:keepNext/>
      </w:pPr>
      <w:r w:rsidRPr="0094275F">
        <w:rPr>
          <w:noProof/>
        </w:rPr>
        <w:drawing>
          <wp:inline distT="0" distB="0" distL="0" distR="0" wp14:anchorId="28A2CC7E" wp14:editId="11D798A3">
            <wp:extent cx="5278120" cy="2688590"/>
            <wp:effectExtent l="0" t="0" r="0" b="0"/>
            <wp:docPr id="61544725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47250" name="图片 1" descr="表格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4D3F" w14:textId="2D244255" w:rsidR="0094275F" w:rsidRDefault="0094275F" w:rsidP="0094275F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两相静止坐标系</w:t>
      </w:r>
    </w:p>
    <w:p w14:paraId="35E2F97F" w14:textId="77777777" w:rsidR="0094275F" w:rsidRDefault="0094275F" w:rsidP="0094275F">
      <w:pPr>
        <w:keepNext/>
      </w:pPr>
      <w:r w:rsidRPr="0094275F">
        <w:rPr>
          <w:noProof/>
        </w:rPr>
        <w:lastRenderedPageBreak/>
        <w:drawing>
          <wp:inline distT="0" distB="0" distL="0" distR="0" wp14:anchorId="48752FE8" wp14:editId="3E4931F6">
            <wp:extent cx="5278120" cy="2688590"/>
            <wp:effectExtent l="0" t="0" r="0" b="0"/>
            <wp:docPr id="709430297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30297" name="图片 1" descr="图表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9D8F" w14:textId="5FA42EC9" w:rsidR="0094275F" w:rsidRPr="0094275F" w:rsidRDefault="0094275F" w:rsidP="0094275F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波形细节</w:t>
      </w:r>
    </w:p>
    <w:p w14:paraId="179B5F16" w14:textId="7660532C" w:rsidR="00343E96" w:rsidRDefault="00343E96" w:rsidP="00343E96">
      <w:pPr>
        <w:pStyle w:val="1"/>
        <w:rPr>
          <w:rFonts w:hint="eastAsia"/>
        </w:rPr>
      </w:pPr>
      <w:bookmarkStart w:id="7" w:name="_Toc208483184"/>
      <w:r>
        <w:rPr>
          <w:rFonts w:hint="eastAsia"/>
        </w:rPr>
        <w:t>硬件设计</w:t>
      </w:r>
      <w:bookmarkEnd w:id="7"/>
    </w:p>
    <w:p w14:paraId="11596079" w14:textId="7F4BED85" w:rsidR="0094275F" w:rsidRDefault="0094275F" w:rsidP="0094275F">
      <w:pPr>
        <w:pStyle w:val="0"/>
        <w:ind w:firstLine="480"/>
      </w:pPr>
      <w:r>
        <w:rPr>
          <w:rFonts w:hint="eastAsia"/>
        </w:rPr>
        <w:t>本次硬件的设计分为两大部分，</w:t>
      </w:r>
      <w:r>
        <w:rPr>
          <w:rFonts w:hint="eastAsia"/>
        </w:rPr>
        <w:t xml:space="preserve">1. </w:t>
      </w:r>
      <w:r>
        <w:rPr>
          <w:rFonts w:hint="eastAsia"/>
        </w:rPr>
        <w:t>驱动部分</w:t>
      </w:r>
      <w:r>
        <w:rPr>
          <w:rFonts w:hint="eastAsia"/>
        </w:rPr>
        <w:t xml:space="preserve"> 2. </w:t>
      </w:r>
      <w:r>
        <w:rPr>
          <w:rFonts w:hint="eastAsia"/>
        </w:rPr>
        <w:t>控制部分，其中驱动部分负责采样以及三相逆变部分，控制部分主要负责计算并且输出开关量。</w:t>
      </w:r>
    </w:p>
    <w:p w14:paraId="496D1B4D" w14:textId="2039916A" w:rsidR="0094275F" w:rsidRDefault="0094275F" w:rsidP="0094275F">
      <w:pPr>
        <w:pStyle w:val="2"/>
        <w:rPr>
          <w:rFonts w:hint="eastAsia"/>
        </w:rPr>
      </w:pPr>
      <w:bookmarkStart w:id="8" w:name="_Toc208483185"/>
      <w:r>
        <w:rPr>
          <w:rFonts w:hint="eastAsia"/>
        </w:rPr>
        <w:t>驱动部分</w:t>
      </w:r>
      <w:bookmarkEnd w:id="8"/>
    </w:p>
    <w:p w14:paraId="09AB5A1D" w14:textId="792DC77C" w:rsidR="0094275F" w:rsidRDefault="0094275F" w:rsidP="0094275F">
      <w:pPr>
        <w:pStyle w:val="0"/>
        <w:ind w:firstLine="480"/>
      </w:pPr>
      <w:r>
        <w:rPr>
          <w:rFonts w:hint="eastAsia"/>
        </w:rPr>
        <w:t>驱动部分主要包含</w:t>
      </w:r>
      <w:r>
        <w:rPr>
          <w:rFonts w:hint="eastAsia"/>
        </w:rPr>
        <w:t xml:space="preserve">1. </w:t>
      </w:r>
      <w:r>
        <w:rPr>
          <w:rFonts w:hint="eastAsia"/>
        </w:rPr>
        <w:t>电源</w:t>
      </w:r>
      <w:r>
        <w:rPr>
          <w:rFonts w:hint="eastAsia"/>
        </w:rPr>
        <w:t>(</w:t>
      </w:r>
      <w:r>
        <w:rPr>
          <w:rFonts w:hint="eastAsia"/>
        </w:rPr>
        <w:t>各种片上外设需要的电源轨</w:t>
      </w:r>
      <w:r>
        <w:rPr>
          <w:rFonts w:hint="eastAsia"/>
        </w:rPr>
        <w:t xml:space="preserve">) 2. </w:t>
      </w:r>
      <w:r w:rsidR="00993CE5">
        <w:rPr>
          <w:rFonts w:hint="eastAsia"/>
        </w:rPr>
        <w:t>光</w:t>
      </w:r>
      <w:proofErr w:type="gramStart"/>
      <w:r w:rsidR="00993CE5">
        <w:rPr>
          <w:rFonts w:hint="eastAsia"/>
        </w:rPr>
        <w:t>耦</w:t>
      </w:r>
      <w:proofErr w:type="gramEnd"/>
      <w:r w:rsidR="00993CE5">
        <w:rPr>
          <w:rFonts w:hint="eastAsia"/>
        </w:rPr>
        <w:t>隔离</w:t>
      </w:r>
      <w:r w:rsidR="00993CE5">
        <w:rPr>
          <w:rFonts w:hint="eastAsia"/>
        </w:rPr>
        <w:t xml:space="preserve"> 3. </w:t>
      </w:r>
      <w:r w:rsidR="00993CE5">
        <w:rPr>
          <w:rFonts w:hint="eastAsia"/>
        </w:rPr>
        <w:t>栅极驱动</w:t>
      </w:r>
      <w:r w:rsidR="00993CE5">
        <w:rPr>
          <w:rFonts w:hint="eastAsia"/>
        </w:rPr>
        <w:t xml:space="preserve"> 4. </w:t>
      </w:r>
      <w:r w:rsidR="00993CE5">
        <w:rPr>
          <w:rFonts w:hint="eastAsia"/>
        </w:rPr>
        <w:t>反相器</w:t>
      </w:r>
      <w:r w:rsidR="00993CE5">
        <w:rPr>
          <w:rFonts w:hint="eastAsia"/>
        </w:rPr>
        <w:t>&amp;RC</w:t>
      </w:r>
      <w:r w:rsidR="00993CE5">
        <w:rPr>
          <w:rFonts w:hint="eastAsia"/>
        </w:rPr>
        <w:t>前级</w:t>
      </w:r>
      <w:r w:rsidR="00993CE5">
        <w:rPr>
          <w:rFonts w:hint="eastAsia"/>
        </w:rPr>
        <w:t xml:space="preserve"> 5. ADC</w:t>
      </w:r>
      <w:r w:rsidR="00993CE5">
        <w:rPr>
          <w:rFonts w:hint="eastAsia"/>
        </w:rPr>
        <w:t>采样及其差分前级</w:t>
      </w:r>
      <w:r w:rsidR="00993CE5">
        <w:rPr>
          <w:rFonts w:hint="eastAsia"/>
        </w:rPr>
        <w:t xml:space="preserve"> 6. </w:t>
      </w:r>
      <w:r w:rsidR="00993CE5">
        <w:rPr>
          <w:rFonts w:hint="eastAsia"/>
        </w:rPr>
        <w:t>三相逆变电路。下面是详细的原理图</w:t>
      </w:r>
    </w:p>
    <w:p w14:paraId="64834498" w14:textId="051E0904" w:rsidR="00993CE5" w:rsidRDefault="00993CE5" w:rsidP="00993CE5">
      <w:pPr>
        <w:pStyle w:val="0"/>
        <w:numPr>
          <w:ilvl w:val="0"/>
          <w:numId w:val="41"/>
        </w:numPr>
        <w:ind w:firstLineChars="0"/>
      </w:pPr>
      <w:r>
        <w:rPr>
          <w:rFonts w:hint="eastAsia"/>
        </w:rPr>
        <w:t>电源，电源部分主要使用了一颗</w:t>
      </w:r>
      <w:r>
        <w:rPr>
          <w:rFonts w:hint="eastAsia"/>
        </w:rPr>
        <w:t>LM2576S Buck</w:t>
      </w:r>
      <w:r>
        <w:rPr>
          <w:rFonts w:hint="eastAsia"/>
        </w:rPr>
        <w:t>和</w:t>
      </w:r>
      <w:r>
        <w:rPr>
          <w:rFonts w:hint="eastAsia"/>
        </w:rPr>
        <w:t>LM7815</w:t>
      </w:r>
      <w:r>
        <w:rPr>
          <w:rFonts w:hint="eastAsia"/>
        </w:rPr>
        <w:t>线性电源，</w:t>
      </w:r>
      <w:r>
        <w:rPr>
          <w:rFonts w:hint="eastAsia"/>
        </w:rPr>
        <w:t>LM7815</w:t>
      </w:r>
      <w:r>
        <w:rPr>
          <w:rFonts w:hint="eastAsia"/>
        </w:rPr>
        <w:t>将</w:t>
      </w:r>
      <w:r>
        <w:rPr>
          <w:rFonts w:hint="eastAsia"/>
        </w:rPr>
        <w:t>24V</w:t>
      </w:r>
      <w:r>
        <w:rPr>
          <w:rFonts w:hint="eastAsia"/>
        </w:rPr>
        <w:t>的电压降低为</w:t>
      </w:r>
      <w:r>
        <w:rPr>
          <w:rFonts w:hint="eastAsia"/>
        </w:rPr>
        <w:t>15V</w:t>
      </w:r>
      <w:r>
        <w:rPr>
          <w:rFonts w:hint="eastAsia"/>
        </w:rPr>
        <w:t>，然后输入到</w:t>
      </w:r>
      <w:r>
        <w:rPr>
          <w:rFonts w:hint="eastAsia"/>
        </w:rPr>
        <w:t>LM2576S Buck</w:t>
      </w:r>
      <w:r>
        <w:rPr>
          <w:rFonts w:hint="eastAsia"/>
        </w:rPr>
        <w:t>降低到</w:t>
      </w:r>
      <w:r>
        <w:rPr>
          <w:rFonts w:hint="eastAsia"/>
        </w:rPr>
        <w:t>5V</w:t>
      </w:r>
      <w:r>
        <w:rPr>
          <w:rFonts w:hint="eastAsia"/>
        </w:rPr>
        <w:t>以共给到片上弱电系统使用。</w:t>
      </w:r>
    </w:p>
    <w:p w14:paraId="4226217C" w14:textId="77777777" w:rsidR="00993CE5" w:rsidRDefault="00993CE5" w:rsidP="00993CE5">
      <w:pPr>
        <w:pStyle w:val="0"/>
        <w:keepNext/>
        <w:spacing w:line="240" w:lineRule="auto"/>
        <w:ind w:left="482" w:firstLineChars="0" w:firstLine="0"/>
        <w:jc w:val="center"/>
      </w:pPr>
      <w:r w:rsidRPr="00993CE5">
        <w:rPr>
          <w:noProof/>
        </w:rPr>
        <w:lastRenderedPageBreak/>
        <w:drawing>
          <wp:inline distT="0" distB="0" distL="0" distR="0" wp14:anchorId="0E037E34" wp14:editId="63BE13D7">
            <wp:extent cx="4600575" cy="2678318"/>
            <wp:effectExtent l="0" t="0" r="0" b="8255"/>
            <wp:docPr id="1066864042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64042" name="图片 1" descr="图示, 示意图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8301" cy="268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5919" w14:textId="23EA7ABB" w:rsidR="00993CE5" w:rsidRDefault="00993CE5" w:rsidP="00993CE5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电源部分如图</w:t>
      </w:r>
    </w:p>
    <w:p w14:paraId="1C43311C" w14:textId="2A04AC32" w:rsidR="00993CE5" w:rsidRDefault="00993CE5" w:rsidP="00993CE5">
      <w:pPr>
        <w:pStyle w:val="0"/>
        <w:numPr>
          <w:ilvl w:val="0"/>
          <w:numId w:val="41"/>
        </w:numPr>
        <w:ind w:firstLineChars="0"/>
      </w:pPr>
      <w:r>
        <w:rPr>
          <w:rFonts w:hint="eastAsia"/>
        </w:rPr>
        <w:t>光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隔离，采用三颗</w:t>
      </w:r>
      <w:r>
        <w:rPr>
          <w:rFonts w:hint="eastAsia"/>
        </w:rPr>
        <w:t>HCPL-0630</w:t>
      </w:r>
      <w:r>
        <w:rPr>
          <w:rFonts w:hint="eastAsia"/>
        </w:rPr>
        <w:t>对三路互补的</w:t>
      </w:r>
      <w:r>
        <w:rPr>
          <w:rFonts w:hint="eastAsia"/>
        </w:rPr>
        <w:t>PWM</w:t>
      </w:r>
      <w:r>
        <w:rPr>
          <w:rFonts w:hint="eastAsia"/>
        </w:rPr>
        <w:t>信号进行隔离，并且带有</w:t>
      </w:r>
      <w:proofErr w:type="gramStart"/>
      <w:r>
        <w:rPr>
          <w:rFonts w:hint="eastAsia"/>
        </w:rPr>
        <w:t>磁珠对电源</w:t>
      </w:r>
      <w:proofErr w:type="gramEnd"/>
      <w:r>
        <w:rPr>
          <w:rFonts w:hint="eastAsia"/>
        </w:rPr>
        <w:t>部分进行隔离，降低噪声，防止烧毁运算单元。</w:t>
      </w:r>
    </w:p>
    <w:p w14:paraId="76876772" w14:textId="77777777" w:rsidR="00993CE5" w:rsidRDefault="00993CE5" w:rsidP="00993CE5">
      <w:pPr>
        <w:pStyle w:val="0"/>
        <w:keepNext/>
        <w:spacing w:line="240" w:lineRule="auto"/>
        <w:ind w:firstLineChars="0" w:firstLine="198"/>
        <w:jc w:val="center"/>
      </w:pPr>
      <w:r w:rsidRPr="00993CE5">
        <w:rPr>
          <w:noProof/>
        </w:rPr>
        <w:drawing>
          <wp:inline distT="0" distB="0" distL="0" distR="0" wp14:anchorId="50B0BEC4" wp14:editId="20DECAAA">
            <wp:extent cx="4648200" cy="4272407"/>
            <wp:effectExtent l="0" t="0" r="0" b="0"/>
            <wp:docPr id="1624859783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59783" name="图片 1" descr="图示, 示意图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0871" cy="427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A65F" w14:textId="45DEAA9F" w:rsidR="00993CE5" w:rsidRDefault="00993CE5" w:rsidP="00993CE5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光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隔离</w:t>
      </w:r>
    </w:p>
    <w:p w14:paraId="00052950" w14:textId="59D7F270" w:rsidR="0068597C" w:rsidRDefault="0068597C" w:rsidP="0068597C">
      <w:pPr>
        <w:pStyle w:val="0"/>
        <w:numPr>
          <w:ilvl w:val="0"/>
          <w:numId w:val="41"/>
        </w:numPr>
        <w:ind w:firstLineChars="0"/>
      </w:pPr>
      <w:r>
        <w:rPr>
          <w:rFonts w:hint="eastAsia"/>
        </w:rPr>
        <w:t>栅极驱动部分主要采用</w:t>
      </w:r>
      <w:r>
        <w:rPr>
          <w:rFonts w:hint="eastAsia"/>
        </w:rPr>
        <w:t>IR2136S,</w:t>
      </w:r>
      <w:r>
        <w:rPr>
          <w:rFonts w:hint="eastAsia"/>
        </w:rPr>
        <w:t>该</w:t>
      </w:r>
      <w:r>
        <w:rPr>
          <w:rFonts w:hint="eastAsia"/>
        </w:rPr>
        <w:t>IC</w:t>
      </w:r>
      <w:r>
        <w:rPr>
          <w:rFonts w:hint="eastAsia"/>
        </w:rPr>
        <w:t>具有不错的灌电流。</w:t>
      </w:r>
    </w:p>
    <w:p w14:paraId="5729E8A1" w14:textId="77777777" w:rsidR="0068597C" w:rsidRDefault="0068597C" w:rsidP="0068597C">
      <w:pPr>
        <w:pStyle w:val="0"/>
        <w:ind w:firstLineChars="0"/>
      </w:pPr>
    </w:p>
    <w:p w14:paraId="110BBD2D" w14:textId="77777777" w:rsidR="0068597C" w:rsidRDefault="0068597C" w:rsidP="0068597C">
      <w:pPr>
        <w:pStyle w:val="0"/>
        <w:keepNext/>
        <w:spacing w:line="240" w:lineRule="auto"/>
        <w:ind w:firstLineChars="0" w:firstLine="198"/>
        <w:jc w:val="center"/>
      </w:pPr>
      <w:r w:rsidRPr="0068597C">
        <w:rPr>
          <w:noProof/>
        </w:rPr>
        <w:lastRenderedPageBreak/>
        <w:drawing>
          <wp:inline distT="0" distB="0" distL="0" distR="0" wp14:anchorId="7EE741C9" wp14:editId="19F87244">
            <wp:extent cx="4649190" cy="3926530"/>
            <wp:effectExtent l="0" t="0" r="0" b="0"/>
            <wp:docPr id="569835663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35663" name="图片 1" descr="图示, 示意图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3739" cy="393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D1EE" w14:textId="6D280C4C" w:rsidR="0068597C" w:rsidRDefault="0068597C" w:rsidP="0068597C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12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栅极驱动</w:t>
      </w:r>
    </w:p>
    <w:p w14:paraId="12D83B25" w14:textId="33067FF4" w:rsidR="0068597C" w:rsidRDefault="0068597C" w:rsidP="0068597C">
      <w:pPr>
        <w:pStyle w:val="0"/>
        <w:numPr>
          <w:ilvl w:val="0"/>
          <w:numId w:val="41"/>
        </w:numPr>
        <w:ind w:firstLineChars="0"/>
      </w:pPr>
      <w:r>
        <w:rPr>
          <w:rFonts w:hint="eastAsia"/>
        </w:rPr>
        <w:t>反相器</w:t>
      </w:r>
      <w:r>
        <w:rPr>
          <w:rFonts w:hint="eastAsia"/>
        </w:rPr>
        <w:t>&amp;RC</w:t>
      </w:r>
      <w:r>
        <w:rPr>
          <w:rFonts w:hint="eastAsia"/>
        </w:rPr>
        <w:t>前级</w:t>
      </w:r>
      <w:r>
        <w:rPr>
          <w:rFonts w:hint="eastAsia"/>
        </w:rPr>
        <w:t xml:space="preserve"> </w:t>
      </w:r>
      <w:r>
        <w:rPr>
          <w:rFonts w:hint="eastAsia"/>
        </w:rPr>
        <w:t>，该部分主要是针对</w:t>
      </w:r>
      <w:r>
        <w:rPr>
          <w:rFonts w:hint="eastAsia"/>
        </w:rPr>
        <w:t>HALL</w:t>
      </w:r>
      <w:r>
        <w:rPr>
          <w:rFonts w:hint="eastAsia"/>
        </w:rPr>
        <w:t>信号而言，首先反相器对</w:t>
      </w:r>
      <w:r>
        <w:rPr>
          <w:rFonts w:hint="eastAsia"/>
        </w:rPr>
        <w:t>HALL</w:t>
      </w:r>
      <w:r>
        <w:rPr>
          <w:rFonts w:hint="eastAsia"/>
        </w:rPr>
        <w:t>信号进行整形，并提供缓冲，能够将缓慢变化的信号转化成急剧变换的输出信号，方便</w:t>
      </w:r>
      <w:r>
        <w:rPr>
          <w:rFonts w:hint="eastAsia"/>
        </w:rPr>
        <w:t>MCU</w:t>
      </w:r>
      <w:r>
        <w:rPr>
          <w:rFonts w:hint="eastAsia"/>
        </w:rPr>
        <w:t>进行捕获。虽有经过</w:t>
      </w:r>
      <w:r>
        <w:rPr>
          <w:rFonts w:hint="eastAsia"/>
        </w:rPr>
        <w:t>RC</w:t>
      </w:r>
      <w:r>
        <w:rPr>
          <w:rFonts w:hint="eastAsia"/>
        </w:rPr>
        <w:t>低通滤波器进行滤波，然后再输出。就完成了对</w:t>
      </w:r>
      <w:r>
        <w:rPr>
          <w:rFonts w:hint="eastAsia"/>
        </w:rPr>
        <w:t>HALL</w:t>
      </w:r>
      <w:r>
        <w:rPr>
          <w:rFonts w:hint="eastAsia"/>
        </w:rPr>
        <w:t>信号的缓冲于整形步骤。</w:t>
      </w:r>
    </w:p>
    <w:p w14:paraId="38525AB6" w14:textId="77777777" w:rsidR="0068597C" w:rsidRDefault="0068597C" w:rsidP="0068597C">
      <w:pPr>
        <w:pStyle w:val="0"/>
        <w:ind w:firstLineChars="0"/>
      </w:pPr>
    </w:p>
    <w:p w14:paraId="7F94B7D8" w14:textId="77777777" w:rsidR="0068597C" w:rsidRDefault="0068597C" w:rsidP="0068597C">
      <w:pPr>
        <w:pStyle w:val="0"/>
        <w:keepNext/>
        <w:spacing w:line="240" w:lineRule="auto"/>
        <w:ind w:firstLineChars="0" w:firstLine="198"/>
        <w:jc w:val="center"/>
      </w:pPr>
      <w:r w:rsidRPr="0068597C">
        <w:rPr>
          <w:noProof/>
        </w:rPr>
        <w:drawing>
          <wp:inline distT="0" distB="0" distL="0" distR="0" wp14:anchorId="317FF69E" wp14:editId="1A2BC697">
            <wp:extent cx="4696691" cy="2965945"/>
            <wp:effectExtent l="0" t="0" r="8890" b="6350"/>
            <wp:docPr id="4768300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3001" name="图片 1" descr="图示, 示意图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8813" cy="296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C25B" w14:textId="69757C9E" w:rsidR="0068597C" w:rsidRDefault="0068597C" w:rsidP="0068597C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13</w:t>
      </w:r>
      <w:r>
        <w:fldChar w:fldCharType="end"/>
      </w:r>
      <w:r>
        <w:rPr>
          <w:rFonts w:hint="eastAsia"/>
        </w:rPr>
        <w:t xml:space="preserve"> HALL</w:t>
      </w:r>
      <w:r>
        <w:rPr>
          <w:rFonts w:hint="eastAsia"/>
        </w:rPr>
        <w:t>信号的缓冲于整形</w:t>
      </w:r>
    </w:p>
    <w:p w14:paraId="6B483C9A" w14:textId="77777777" w:rsidR="0068597C" w:rsidRDefault="0068597C" w:rsidP="0068597C">
      <w:pPr>
        <w:pStyle w:val="0"/>
        <w:ind w:firstLineChars="0"/>
      </w:pPr>
    </w:p>
    <w:p w14:paraId="2ACAEDF0" w14:textId="39BD1ED5" w:rsidR="0068597C" w:rsidRDefault="0068597C" w:rsidP="0068597C">
      <w:pPr>
        <w:pStyle w:val="0"/>
        <w:numPr>
          <w:ilvl w:val="0"/>
          <w:numId w:val="41"/>
        </w:numPr>
        <w:ind w:firstLineChars="0"/>
      </w:pPr>
      <w:r>
        <w:rPr>
          <w:rFonts w:hint="eastAsia"/>
        </w:rPr>
        <w:t>ADC</w:t>
      </w:r>
      <w:r>
        <w:rPr>
          <w:rFonts w:hint="eastAsia"/>
        </w:rPr>
        <w:t>采样及其差分前级</w:t>
      </w:r>
      <w:r>
        <w:rPr>
          <w:rFonts w:hint="eastAsia"/>
        </w:rPr>
        <w:t xml:space="preserve"> </w:t>
      </w:r>
      <w:r>
        <w:rPr>
          <w:rFonts w:hint="eastAsia"/>
        </w:rPr>
        <w:t>，采样部分根据</w:t>
      </w:r>
      <w:r>
        <w:rPr>
          <w:rFonts w:hint="eastAsia"/>
        </w:rPr>
        <w:t>ST</w:t>
      </w:r>
      <w:r>
        <w:rPr>
          <w:rFonts w:hint="eastAsia"/>
        </w:rPr>
        <w:t>的手册，有三种方式，分别为高侧采样，</w:t>
      </w:r>
      <w:proofErr w:type="gramStart"/>
      <w:r>
        <w:rPr>
          <w:rFonts w:hint="eastAsia"/>
        </w:rPr>
        <w:t>低侧采样</w:t>
      </w:r>
      <w:proofErr w:type="gramEnd"/>
      <w:r>
        <w:rPr>
          <w:rFonts w:hint="eastAsia"/>
        </w:rPr>
        <w:t>以及相电流采样。</w:t>
      </w:r>
    </w:p>
    <w:tbl>
      <w:tblPr>
        <w:tblStyle w:val="af"/>
        <w:tblW w:w="0" w:type="auto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4071"/>
        <w:gridCol w:w="4241"/>
      </w:tblGrid>
      <w:tr w:rsidR="000A1E91" w14:paraId="645278C2" w14:textId="77777777" w:rsidTr="000A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7FBC86E1" w14:textId="77777777" w:rsidR="000A1E91" w:rsidRDefault="0068597C" w:rsidP="000A1E91">
            <w:pPr>
              <w:pStyle w:val="af0"/>
            </w:pPr>
            <w:r w:rsidRPr="0068597C">
              <w:rPr>
                <w:noProof/>
              </w:rPr>
              <w:drawing>
                <wp:inline distT="0" distB="0" distL="0" distR="0" wp14:anchorId="1175D955" wp14:editId="65CE1205">
                  <wp:extent cx="2589034" cy="2369128"/>
                  <wp:effectExtent l="0" t="0" r="1905" b="0"/>
                  <wp:docPr id="7448690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86905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168" cy="2378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BFAD7" w14:textId="40A9859F" w:rsidR="0068597C" w:rsidRDefault="000A1E91" w:rsidP="000A1E91">
            <w:pPr>
              <w:pStyle w:val="af7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256B7C">
              <w:rPr>
                <w:noProof/>
              </w:rPr>
              <w:t>14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高侧采样</w:t>
            </w:r>
            <w:proofErr w:type="gramEnd"/>
          </w:p>
        </w:tc>
        <w:tc>
          <w:tcPr>
            <w:tcW w:w="41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4466CC1D" w14:textId="77777777" w:rsidR="000A1E91" w:rsidRDefault="000A1E91" w:rsidP="000A1E91">
            <w:pPr>
              <w:pStyle w:val="af0"/>
            </w:pPr>
            <w:r w:rsidRPr="000A1E91">
              <w:rPr>
                <w:noProof/>
              </w:rPr>
              <w:drawing>
                <wp:inline distT="0" distB="0" distL="0" distR="0" wp14:anchorId="3C33F1A1" wp14:editId="243756A8">
                  <wp:extent cx="2697093" cy="2279485"/>
                  <wp:effectExtent l="0" t="0" r="8255" b="6985"/>
                  <wp:docPr id="614529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5299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030" cy="2288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2B7D0" w14:textId="2FF0414F" w:rsidR="0068597C" w:rsidRDefault="000A1E91" w:rsidP="000A1E91">
            <w:pPr>
              <w:pStyle w:val="af7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256B7C">
              <w:rPr>
                <w:noProof/>
              </w:rPr>
              <w:t>15</w:t>
            </w:r>
            <w:r>
              <w:fldChar w:fldCharType="end"/>
            </w:r>
            <w:proofErr w:type="gramStart"/>
            <w:r>
              <w:rPr>
                <w:rFonts w:hint="eastAsia"/>
              </w:rPr>
              <w:t>低侧采样</w:t>
            </w:r>
            <w:proofErr w:type="gramEnd"/>
          </w:p>
        </w:tc>
      </w:tr>
    </w:tbl>
    <w:p w14:paraId="2A418314" w14:textId="77777777" w:rsidR="0068597C" w:rsidRDefault="0068597C" w:rsidP="0068597C">
      <w:pPr>
        <w:pStyle w:val="0"/>
        <w:ind w:firstLineChars="0"/>
      </w:pPr>
    </w:p>
    <w:p w14:paraId="0E7628E1" w14:textId="77777777" w:rsidR="000A1E91" w:rsidRDefault="000A1E91" w:rsidP="000A1E91">
      <w:pPr>
        <w:pStyle w:val="0"/>
        <w:keepNext/>
        <w:spacing w:line="240" w:lineRule="auto"/>
        <w:ind w:firstLineChars="0" w:firstLine="198"/>
        <w:jc w:val="center"/>
      </w:pPr>
      <w:r w:rsidRPr="000A1E91">
        <w:rPr>
          <w:noProof/>
        </w:rPr>
        <w:drawing>
          <wp:inline distT="0" distB="0" distL="0" distR="0" wp14:anchorId="2DFF5818" wp14:editId="1B4E6BC9">
            <wp:extent cx="4720442" cy="2077971"/>
            <wp:effectExtent l="0" t="0" r="4445" b="0"/>
            <wp:docPr id="27614530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45301" name="图片 1" descr="图示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2082" cy="207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9E05" w14:textId="1DDBB07F" w:rsidR="0068597C" w:rsidRDefault="000A1E91" w:rsidP="000A1E91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16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相电流采样</w:t>
      </w:r>
    </w:p>
    <w:p w14:paraId="5052AAA7" w14:textId="25270550" w:rsidR="000A1E91" w:rsidRDefault="000A1E91" w:rsidP="000A1E91">
      <w:pPr>
        <w:pStyle w:val="0"/>
        <w:ind w:firstLine="480"/>
      </w:pPr>
      <w:r>
        <w:rPr>
          <w:rFonts w:hint="eastAsia"/>
        </w:rPr>
        <w:t>本次采样直接使用相电流采样，并且使用差分运放抑制电机的共模噪声，</w:t>
      </w:r>
      <w:proofErr w:type="gramStart"/>
      <w:r>
        <w:rPr>
          <w:rFonts w:hint="eastAsia"/>
        </w:rPr>
        <w:t>此差分运</w:t>
      </w:r>
      <w:proofErr w:type="gramEnd"/>
      <w:r>
        <w:rPr>
          <w:rFonts w:hint="eastAsia"/>
        </w:rPr>
        <w:t>放无需外置</w:t>
      </w:r>
      <w:r>
        <w:rPr>
          <w:rFonts w:hint="eastAsia"/>
        </w:rPr>
        <w:t>RC</w:t>
      </w:r>
      <w:r>
        <w:rPr>
          <w:rFonts w:hint="eastAsia"/>
        </w:rPr>
        <w:t>前级进行滤波。</w:t>
      </w:r>
    </w:p>
    <w:p w14:paraId="53A7C82E" w14:textId="77777777" w:rsidR="000A1E91" w:rsidRDefault="000A1E91" w:rsidP="000A1E91">
      <w:pPr>
        <w:pStyle w:val="0"/>
        <w:keepNext/>
        <w:spacing w:line="240" w:lineRule="auto"/>
        <w:ind w:firstLine="480"/>
        <w:jc w:val="center"/>
      </w:pPr>
      <w:r w:rsidRPr="000A1E91">
        <w:rPr>
          <w:noProof/>
        </w:rPr>
        <w:lastRenderedPageBreak/>
        <w:drawing>
          <wp:inline distT="0" distB="0" distL="0" distR="0" wp14:anchorId="17B649D5" wp14:editId="7EEBDF66">
            <wp:extent cx="4521865" cy="2499756"/>
            <wp:effectExtent l="0" t="0" r="0" b="0"/>
            <wp:docPr id="470068888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68888" name="图片 1" descr="图示, 示意图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6173" cy="250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3D9E" w14:textId="5D5ACCC6" w:rsidR="000A1E91" w:rsidRDefault="000A1E91" w:rsidP="000A1E91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17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相电流差分采样</w:t>
      </w:r>
    </w:p>
    <w:p w14:paraId="2A7EE738" w14:textId="2714629C" w:rsidR="000A1E91" w:rsidRDefault="000A1E91" w:rsidP="000A1E91">
      <w:pPr>
        <w:pStyle w:val="0"/>
        <w:ind w:firstLine="480"/>
      </w:pPr>
      <w:r>
        <w:rPr>
          <w:rFonts w:hint="eastAsia"/>
        </w:rPr>
        <w:t>此差分采样再搭配</w:t>
      </w:r>
      <w:r>
        <w:rPr>
          <w:rFonts w:hint="eastAsia"/>
        </w:rPr>
        <w:t>H7</w:t>
      </w:r>
      <w:r>
        <w:rPr>
          <w:rFonts w:hint="eastAsia"/>
        </w:rPr>
        <w:t>的差分注入通道进行</w:t>
      </w:r>
      <w:r>
        <w:rPr>
          <w:rFonts w:hint="eastAsia"/>
        </w:rPr>
        <w:t>ADC</w:t>
      </w:r>
      <w:r>
        <w:rPr>
          <w:rFonts w:hint="eastAsia"/>
        </w:rPr>
        <w:t>采样，软件搭配</w:t>
      </w:r>
      <w:r>
        <w:rPr>
          <w:rFonts w:hint="eastAsia"/>
        </w:rPr>
        <w:t>DMA</w:t>
      </w:r>
      <w:r>
        <w:rPr>
          <w:rFonts w:hint="eastAsia"/>
        </w:rPr>
        <w:t>去传输数据以实现不错的采样效果，为了节省通道，这里的电压采样直接使用单端的电阻分压进行相电压采样。此数据可以用于</w:t>
      </w:r>
      <w:r>
        <w:rPr>
          <w:rFonts w:hint="eastAsia"/>
        </w:rPr>
        <w:t>FOC</w:t>
      </w:r>
      <w:r>
        <w:rPr>
          <w:rFonts w:hint="eastAsia"/>
        </w:rPr>
        <w:t>算法的前馈矫正。</w:t>
      </w:r>
    </w:p>
    <w:p w14:paraId="05B8FCDA" w14:textId="77777777" w:rsidR="000A1E91" w:rsidRDefault="000A1E91" w:rsidP="000A1E91">
      <w:pPr>
        <w:pStyle w:val="0"/>
        <w:keepNext/>
        <w:spacing w:line="240" w:lineRule="auto"/>
        <w:ind w:firstLine="480"/>
        <w:jc w:val="center"/>
      </w:pPr>
      <w:r w:rsidRPr="000A1E91">
        <w:rPr>
          <w:noProof/>
        </w:rPr>
        <w:drawing>
          <wp:inline distT="0" distB="0" distL="0" distR="0" wp14:anchorId="0B2ADCA5" wp14:editId="26D22846">
            <wp:extent cx="4747466" cy="2546223"/>
            <wp:effectExtent l="0" t="0" r="0" b="6985"/>
            <wp:docPr id="2012576419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76419" name="图片 1" descr="图示, 示意图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0774" cy="254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E6D1" w14:textId="62F4A58D" w:rsidR="000A1E91" w:rsidRDefault="000A1E91" w:rsidP="000A1E91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18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相电压采样</w:t>
      </w:r>
    </w:p>
    <w:p w14:paraId="39D84AD7" w14:textId="6D61544C" w:rsidR="000A1E91" w:rsidRDefault="000A1E91" w:rsidP="000A1E91">
      <w:pPr>
        <w:pStyle w:val="0"/>
        <w:ind w:firstLine="480"/>
      </w:pPr>
      <w:r>
        <w:rPr>
          <w:rFonts w:hint="eastAsia"/>
        </w:rPr>
        <w:t>此外应当再设定一个母线电压采样用于过压检测等安全性措施。</w:t>
      </w:r>
    </w:p>
    <w:p w14:paraId="4EC7611F" w14:textId="4AA48E3B" w:rsidR="000A1E91" w:rsidRDefault="0068597C" w:rsidP="000A1E91">
      <w:pPr>
        <w:pStyle w:val="0"/>
        <w:numPr>
          <w:ilvl w:val="0"/>
          <w:numId w:val="41"/>
        </w:numPr>
        <w:ind w:firstLineChars="0"/>
      </w:pPr>
      <w:r>
        <w:rPr>
          <w:rFonts w:hint="eastAsia"/>
        </w:rPr>
        <w:t>三相逆变电路</w:t>
      </w:r>
      <w:r w:rsidR="000A1E91">
        <w:rPr>
          <w:rFonts w:hint="eastAsia"/>
        </w:rPr>
        <w:t>，直接采用三个</w:t>
      </w:r>
      <w:proofErr w:type="gramStart"/>
      <w:r w:rsidR="000A1E91">
        <w:rPr>
          <w:rFonts w:hint="eastAsia"/>
        </w:rPr>
        <w:t>半桥用于</w:t>
      </w:r>
      <w:proofErr w:type="gramEnd"/>
      <w:r w:rsidR="000A1E91">
        <w:rPr>
          <w:rFonts w:hint="eastAsia"/>
        </w:rPr>
        <w:t>构建逆变电路，后期用于</w:t>
      </w:r>
      <w:r w:rsidR="000A1E91">
        <w:rPr>
          <w:rFonts w:hint="eastAsia"/>
        </w:rPr>
        <w:t>SVPWM</w:t>
      </w:r>
      <w:r w:rsidR="000A1E91">
        <w:rPr>
          <w:rFonts w:hint="eastAsia"/>
        </w:rPr>
        <w:t>的调制，输出马鞍波形。</w:t>
      </w:r>
    </w:p>
    <w:p w14:paraId="0FB44F1E" w14:textId="77777777" w:rsidR="000A1E91" w:rsidRDefault="000A1E91" w:rsidP="000A1E91">
      <w:pPr>
        <w:pStyle w:val="0"/>
        <w:ind w:firstLineChars="0"/>
      </w:pPr>
    </w:p>
    <w:p w14:paraId="4CA9DCB4" w14:textId="77777777" w:rsidR="000A1E91" w:rsidRDefault="000A1E91" w:rsidP="000A1E91">
      <w:pPr>
        <w:pStyle w:val="0"/>
        <w:keepNext/>
        <w:spacing w:line="240" w:lineRule="auto"/>
        <w:ind w:firstLineChars="0" w:firstLine="198"/>
        <w:jc w:val="center"/>
      </w:pPr>
      <w:r w:rsidRPr="000A1E91">
        <w:rPr>
          <w:noProof/>
        </w:rPr>
        <w:lastRenderedPageBreak/>
        <w:drawing>
          <wp:inline distT="0" distB="0" distL="0" distR="0" wp14:anchorId="46EE6961" wp14:editId="5C4B84C5">
            <wp:extent cx="4667003" cy="3293628"/>
            <wp:effectExtent l="0" t="0" r="635" b="2540"/>
            <wp:docPr id="372415284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15284" name="图片 1" descr="图示, 示意图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0017" cy="32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A63F" w14:textId="6FF2E6A9" w:rsidR="000A1E91" w:rsidRDefault="000A1E91" w:rsidP="000A1E91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19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逆变电路</w:t>
      </w:r>
    </w:p>
    <w:p w14:paraId="7834D353" w14:textId="5448F6CC" w:rsidR="000A1E91" w:rsidRPr="000A1E91" w:rsidRDefault="000A1E91" w:rsidP="000A1E91">
      <w:pPr>
        <w:pStyle w:val="0"/>
        <w:ind w:firstLine="480"/>
      </w:pPr>
      <w:r>
        <w:rPr>
          <w:rFonts w:hint="eastAsia"/>
        </w:rPr>
        <w:t>此时</w:t>
      </w:r>
      <w:r>
        <w:rPr>
          <w:rFonts w:hint="eastAsia"/>
        </w:rPr>
        <w:t>MOS</w:t>
      </w:r>
      <w:r>
        <w:rPr>
          <w:rFonts w:hint="eastAsia"/>
        </w:rPr>
        <w:t>配备有</w:t>
      </w:r>
      <w:r>
        <w:rPr>
          <w:rFonts w:hint="eastAsia"/>
        </w:rPr>
        <w:t xml:space="preserve"> </w:t>
      </w:r>
      <w:r>
        <w:rPr>
          <w:rFonts w:hint="eastAsia"/>
        </w:rPr>
        <w:t>栅极驱动电阻，</w:t>
      </w:r>
      <w:r>
        <w:rPr>
          <w:rFonts w:hint="eastAsia"/>
        </w:rPr>
        <w:t>RC</w:t>
      </w:r>
      <w:r>
        <w:rPr>
          <w:rFonts w:hint="eastAsia"/>
        </w:rPr>
        <w:t>吸收电路，下拉电阻，分别用于调整栅极驱动的信号的震</w:t>
      </w:r>
      <w:proofErr w:type="gramStart"/>
      <w:r>
        <w:rPr>
          <w:rFonts w:hint="eastAsia"/>
        </w:rPr>
        <w:t>铃以及</w:t>
      </w:r>
      <w:proofErr w:type="gramEnd"/>
      <w:r w:rsidRPr="000A1E91">
        <w:t>限制栅极电流</w:t>
      </w:r>
      <w:r>
        <w:rPr>
          <w:rFonts w:hint="eastAsia"/>
        </w:rPr>
        <w:t>，</w:t>
      </w:r>
      <w:r w:rsidRPr="000A1E91">
        <w:t>RC</w:t>
      </w:r>
      <w:r w:rsidRPr="000A1E91">
        <w:t>吸收电路通常用于减小</w:t>
      </w:r>
      <w:r w:rsidRPr="000A1E91">
        <w:t>MOSFET</w:t>
      </w:r>
      <w:r w:rsidRPr="000A1E91">
        <w:t>开关时产生的高频噪声和反向电压</w:t>
      </w:r>
      <w:r>
        <w:rPr>
          <w:rFonts w:hint="eastAsia"/>
        </w:rPr>
        <w:t>，</w:t>
      </w:r>
      <w:r w:rsidRPr="000A1E91">
        <w:rPr>
          <w:rFonts w:hint="eastAsia"/>
        </w:rPr>
        <w:t>下拉电阻用于确保</w:t>
      </w:r>
      <w:r w:rsidRPr="000A1E91">
        <w:rPr>
          <w:rFonts w:hint="eastAsia"/>
        </w:rPr>
        <w:t>MOSFET</w:t>
      </w:r>
      <w:r w:rsidRPr="000A1E91">
        <w:rPr>
          <w:rFonts w:hint="eastAsia"/>
        </w:rPr>
        <w:t>在没有驱动信号时，栅极电压稳定在零伏（或接地）。这有助于防止</w:t>
      </w:r>
      <w:r w:rsidRPr="000A1E91">
        <w:rPr>
          <w:rFonts w:hint="eastAsia"/>
        </w:rPr>
        <w:t>MOSFET</w:t>
      </w:r>
      <w:r w:rsidRPr="000A1E91">
        <w:rPr>
          <w:rFonts w:hint="eastAsia"/>
        </w:rPr>
        <w:t>误导通或保持导通状态。</w:t>
      </w:r>
    </w:p>
    <w:p w14:paraId="354AB3E5" w14:textId="77A23D61" w:rsidR="0094275F" w:rsidRDefault="0094275F" w:rsidP="0094275F">
      <w:pPr>
        <w:pStyle w:val="2"/>
        <w:rPr>
          <w:rFonts w:hint="eastAsia"/>
        </w:rPr>
      </w:pPr>
      <w:bookmarkStart w:id="9" w:name="_Toc208483186"/>
      <w:r>
        <w:rPr>
          <w:rFonts w:hint="eastAsia"/>
        </w:rPr>
        <w:t>控制部分</w:t>
      </w:r>
      <w:bookmarkEnd w:id="9"/>
    </w:p>
    <w:p w14:paraId="06048712" w14:textId="4993FC4C" w:rsidR="000A1E91" w:rsidRDefault="000A1E91" w:rsidP="000A1E91">
      <w:pPr>
        <w:pStyle w:val="0"/>
        <w:ind w:firstLine="480"/>
      </w:pPr>
      <w:r>
        <w:rPr>
          <w:rFonts w:hint="eastAsia"/>
        </w:rPr>
        <w:t>控制部分，本项目主要采用了</w:t>
      </w:r>
      <w:r>
        <w:rPr>
          <w:rFonts w:hint="eastAsia"/>
        </w:rPr>
        <w:t>MCU,</w:t>
      </w:r>
      <w:r>
        <w:rPr>
          <w:rFonts w:hint="eastAsia"/>
        </w:rPr>
        <w:t>使用</w:t>
      </w:r>
      <w:r>
        <w:rPr>
          <w:rFonts w:hint="eastAsia"/>
        </w:rPr>
        <w:t>STM32H750IBK6</w:t>
      </w:r>
      <w:r>
        <w:rPr>
          <w:rFonts w:hint="eastAsia"/>
        </w:rPr>
        <w:t>作为控制核心。</w:t>
      </w:r>
    </w:p>
    <w:p w14:paraId="639F690C" w14:textId="3FD54A9D" w:rsidR="000A1E91" w:rsidRDefault="000A1E91" w:rsidP="000A1E91">
      <w:pPr>
        <w:pStyle w:val="0"/>
        <w:ind w:firstLine="480"/>
      </w:pPr>
      <w:r>
        <w:rPr>
          <w:rFonts w:hint="eastAsia"/>
        </w:rPr>
        <w:t>控制部分主要有</w:t>
      </w:r>
      <w:r>
        <w:rPr>
          <w:rFonts w:hint="eastAsia"/>
        </w:rPr>
        <w:t xml:space="preserve"> 1. </w:t>
      </w:r>
      <w:r>
        <w:rPr>
          <w:rFonts w:hint="eastAsia"/>
        </w:rPr>
        <w:t>最小系统</w:t>
      </w:r>
      <w:r>
        <w:rPr>
          <w:rFonts w:hint="eastAsia"/>
        </w:rPr>
        <w:t xml:space="preserve"> 2. </w:t>
      </w:r>
      <w:r>
        <w:rPr>
          <w:rFonts w:hint="eastAsia"/>
        </w:rPr>
        <w:t>电源</w:t>
      </w:r>
      <w:r>
        <w:rPr>
          <w:rFonts w:hint="eastAsia"/>
        </w:rPr>
        <w:t xml:space="preserve"> 3. </w:t>
      </w:r>
      <w:r>
        <w:rPr>
          <w:rFonts w:hint="eastAsia"/>
        </w:rPr>
        <w:t>接口</w:t>
      </w:r>
    </w:p>
    <w:p w14:paraId="1EF83210" w14:textId="77777777" w:rsidR="000A1E91" w:rsidRDefault="000A1E91" w:rsidP="000A1E91">
      <w:pPr>
        <w:pStyle w:val="0"/>
        <w:ind w:firstLine="480"/>
      </w:pPr>
    </w:p>
    <w:p w14:paraId="69A3B794" w14:textId="7A2B9203" w:rsidR="000A1E91" w:rsidRDefault="000A1E91" w:rsidP="000A1E91">
      <w:pPr>
        <w:pStyle w:val="0"/>
        <w:numPr>
          <w:ilvl w:val="0"/>
          <w:numId w:val="42"/>
        </w:numPr>
        <w:ind w:firstLineChars="0"/>
      </w:pPr>
      <w:r>
        <w:rPr>
          <w:rFonts w:hint="eastAsia"/>
        </w:rPr>
        <w:t>最小系统，最小系统只需要给出</w:t>
      </w:r>
      <w:r>
        <w:rPr>
          <w:rFonts w:hint="eastAsia"/>
        </w:rPr>
        <w:t>STM32H7</w:t>
      </w:r>
      <w:r>
        <w:rPr>
          <w:rFonts w:hint="eastAsia"/>
        </w:rPr>
        <w:t>的完整电源轨，以及配置时钟和</w:t>
      </w:r>
      <w:r>
        <w:rPr>
          <w:rFonts w:hint="eastAsia"/>
        </w:rPr>
        <w:t>boot</w:t>
      </w:r>
      <w:r>
        <w:rPr>
          <w:rFonts w:hint="eastAsia"/>
        </w:rPr>
        <w:t>电路和</w:t>
      </w:r>
      <w:r>
        <w:rPr>
          <w:rFonts w:hint="eastAsia"/>
        </w:rPr>
        <w:t>debug</w:t>
      </w:r>
      <w:r>
        <w:rPr>
          <w:rFonts w:hint="eastAsia"/>
        </w:rPr>
        <w:t>电路即可</w:t>
      </w:r>
    </w:p>
    <w:p w14:paraId="1D93E335" w14:textId="77777777" w:rsidR="007A1A75" w:rsidRDefault="007A1A75" w:rsidP="007A1A75">
      <w:pPr>
        <w:pStyle w:val="0"/>
        <w:keepNext/>
        <w:spacing w:line="240" w:lineRule="auto"/>
        <w:ind w:firstLineChars="0" w:firstLine="198"/>
        <w:jc w:val="center"/>
      </w:pPr>
      <w:r w:rsidRPr="007A1A75">
        <w:rPr>
          <w:noProof/>
        </w:rPr>
        <w:lastRenderedPageBreak/>
        <w:drawing>
          <wp:inline distT="0" distB="0" distL="0" distR="0" wp14:anchorId="7A2F2248" wp14:editId="6F7049E9">
            <wp:extent cx="4963886" cy="2816372"/>
            <wp:effectExtent l="0" t="0" r="8255" b="3175"/>
            <wp:docPr id="864105174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05174" name="图片 1" descr="图示, 示意图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71199" cy="282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C89E" w14:textId="76AA6866" w:rsidR="007A1A75" w:rsidRDefault="007A1A75" w:rsidP="007A1A75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20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控制最小系统</w:t>
      </w:r>
    </w:p>
    <w:p w14:paraId="586146CF" w14:textId="77777777" w:rsidR="007A1A75" w:rsidRPr="007A1A75" w:rsidRDefault="007A1A75" w:rsidP="007A1A75">
      <w:pPr>
        <w:pStyle w:val="0"/>
        <w:ind w:firstLine="480"/>
      </w:pPr>
    </w:p>
    <w:p w14:paraId="5E380AB8" w14:textId="26D65B87" w:rsidR="000A1E91" w:rsidRDefault="007A1A75" w:rsidP="000A1E91">
      <w:pPr>
        <w:pStyle w:val="0"/>
        <w:numPr>
          <w:ilvl w:val="0"/>
          <w:numId w:val="42"/>
        </w:numPr>
        <w:ind w:firstLineChars="0"/>
      </w:pPr>
      <w:r>
        <w:rPr>
          <w:rFonts w:hint="eastAsia"/>
        </w:rPr>
        <w:t>电源部分主要就是两路的</w:t>
      </w:r>
      <w:r>
        <w:rPr>
          <w:rFonts w:hint="eastAsia"/>
        </w:rPr>
        <w:t>5V</w:t>
      </w:r>
      <w:r>
        <w:rPr>
          <w:rFonts w:hint="eastAsia"/>
        </w:rPr>
        <w:t>输入使用</w:t>
      </w:r>
      <w:r>
        <w:rPr>
          <w:rFonts w:hint="eastAsia"/>
        </w:rPr>
        <w:t>MT9700</w:t>
      </w:r>
      <w:r>
        <w:rPr>
          <w:rFonts w:hint="eastAsia"/>
        </w:rPr>
        <w:t>进行复用然后经过一颗</w:t>
      </w:r>
      <w:r>
        <w:rPr>
          <w:rFonts w:hint="eastAsia"/>
        </w:rPr>
        <w:t>LDO</w:t>
      </w:r>
      <w:r>
        <w:rPr>
          <w:rFonts w:hint="eastAsia"/>
        </w:rPr>
        <w:t>输出</w:t>
      </w:r>
      <w:r>
        <w:rPr>
          <w:rFonts w:hint="eastAsia"/>
        </w:rPr>
        <w:t>3V3</w:t>
      </w:r>
      <w:r>
        <w:rPr>
          <w:rFonts w:hint="eastAsia"/>
        </w:rPr>
        <w:t>即完成了电源轨的配置</w:t>
      </w:r>
    </w:p>
    <w:p w14:paraId="16E241DB" w14:textId="77777777" w:rsidR="007A1A75" w:rsidRDefault="007A1A75" w:rsidP="007A1A75">
      <w:pPr>
        <w:pStyle w:val="0"/>
        <w:ind w:firstLineChars="0"/>
      </w:pPr>
    </w:p>
    <w:p w14:paraId="2C79C630" w14:textId="77777777" w:rsidR="007A1A75" w:rsidRDefault="007A1A75" w:rsidP="007A1A75">
      <w:pPr>
        <w:pStyle w:val="0"/>
        <w:keepNext/>
        <w:spacing w:line="240" w:lineRule="auto"/>
        <w:ind w:firstLineChars="0" w:firstLine="198"/>
        <w:jc w:val="center"/>
      </w:pPr>
      <w:r w:rsidRPr="007A1A75">
        <w:rPr>
          <w:noProof/>
        </w:rPr>
        <w:drawing>
          <wp:inline distT="0" distB="0" distL="0" distR="0" wp14:anchorId="61D47DC6" wp14:editId="4A419835">
            <wp:extent cx="4696691" cy="2699806"/>
            <wp:effectExtent l="0" t="0" r="8890" b="5715"/>
            <wp:docPr id="182552413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24131" name="图片 1" descr="图示, 示意图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99898" cy="270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8EA6" w14:textId="6CD7E015" w:rsidR="007A1A75" w:rsidRDefault="007A1A75" w:rsidP="007A1A75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21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电源部分</w:t>
      </w:r>
    </w:p>
    <w:p w14:paraId="4C5018DB" w14:textId="1CE030B8" w:rsidR="007A1A75" w:rsidRDefault="007A1A75" w:rsidP="007A1A75">
      <w:pPr>
        <w:pStyle w:val="0"/>
        <w:numPr>
          <w:ilvl w:val="0"/>
          <w:numId w:val="42"/>
        </w:numPr>
        <w:ind w:firstLineChars="0"/>
      </w:pPr>
      <w:r>
        <w:rPr>
          <w:rFonts w:hint="eastAsia"/>
        </w:rPr>
        <w:t>接口部分主要包含了</w:t>
      </w:r>
      <w:r>
        <w:rPr>
          <w:rFonts w:hint="eastAsia"/>
        </w:rPr>
        <w:t xml:space="preserve">1. USB OGT 2. </w:t>
      </w:r>
      <w:r>
        <w:rPr>
          <w:rFonts w:hint="eastAsia"/>
        </w:rPr>
        <w:t>串口</w:t>
      </w:r>
      <w:r>
        <w:rPr>
          <w:rFonts w:hint="eastAsia"/>
        </w:rPr>
        <w:t xml:space="preserve"> 3. CAN 4. </w:t>
      </w:r>
      <w:r>
        <w:t>D</w:t>
      </w:r>
      <w:r>
        <w:rPr>
          <w:rFonts w:hint="eastAsia"/>
        </w:rPr>
        <w:t>ebug</w:t>
      </w:r>
    </w:p>
    <w:p w14:paraId="2B353CC7" w14:textId="50CDA009" w:rsidR="007A1A75" w:rsidRDefault="007A1A75" w:rsidP="007A1A75">
      <w:pPr>
        <w:pStyle w:val="0"/>
        <w:ind w:firstLineChars="0"/>
      </w:pPr>
      <w:r>
        <w:rPr>
          <w:rFonts w:hint="eastAsia"/>
        </w:rPr>
        <w:t>USB OTG</w:t>
      </w:r>
      <w:r>
        <w:rPr>
          <w:rFonts w:hint="eastAsia"/>
        </w:rPr>
        <w:t>直连</w:t>
      </w:r>
      <w:r>
        <w:rPr>
          <w:rFonts w:hint="eastAsia"/>
        </w:rPr>
        <w:t>STM32H7</w:t>
      </w:r>
      <w:r>
        <w:rPr>
          <w:rFonts w:hint="eastAsia"/>
        </w:rPr>
        <w:t>内部，用于传递信息，串口用于输出阶段性信息，</w:t>
      </w:r>
      <w:r>
        <w:rPr>
          <w:rFonts w:hint="eastAsia"/>
        </w:rPr>
        <w:t>CAN</w:t>
      </w:r>
      <w:r>
        <w:rPr>
          <w:rFonts w:hint="eastAsia"/>
        </w:rPr>
        <w:t>接口主要用于上位控制电机的各项参数。</w:t>
      </w:r>
      <w:r>
        <w:t>D</w:t>
      </w:r>
      <w:r>
        <w:rPr>
          <w:rFonts w:hint="eastAsia"/>
        </w:rPr>
        <w:t>ebug</w:t>
      </w:r>
      <w:r>
        <w:rPr>
          <w:rFonts w:hint="eastAsia"/>
        </w:rPr>
        <w:t>接口包含了</w:t>
      </w:r>
      <w:r>
        <w:rPr>
          <w:rFonts w:hint="eastAsia"/>
        </w:rPr>
        <w:t>SWD+SWO</w:t>
      </w:r>
      <w:r>
        <w:rPr>
          <w:rFonts w:hint="eastAsia"/>
        </w:rPr>
        <w:t>用于</w:t>
      </w:r>
      <w:r>
        <w:rPr>
          <w:rFonts w:hint="eastAsia"/>
        </w:rPr>
        <w:t>Trace debug</w:t>
      </w:r>
      <w:r>
        <w:rPr>
          <w:rFonts w:hint="eastAsia"/>
        </w:rPr>
        <w:t>，并且配置</w:t>
      </w:r>
      <w:r>
        <w:rPr>
          <w:rFonts w:hint="eastAsia"/>
        </w:rPr>
        <w:t>RTT</w:t>
      </w:r>
      <w:r>
        <w:rPr>
          <w:rFonts w:hint="eastAsia"/>
        </w:rPr>
        <w:t>用于大量的实时性日志级别调试。</w:t>
      </w:r>
    </w:p>
    <w:p w14:paraId="7793AFD3" w14:textId="77777777" w:rsidR="007A1A75" w:rsidRDefault="007A1A75" w:rsidP="007A1A75">
      <w:pPr>
        <w:pStyle w:val="0"/>
        <w:keepNext/>
        <w:spacing w:line="240" w:lineRule="auto"/>
        <w:ind w:firstLineChars="0" w:firstLine="198"/>
        <w:jc w:val="center"/>
      </w:pPr>
      <w:r w:rsidRPr="007A1A75">
        <w:rPr>
          <w:noProof/>
        </w:rPr>
        <w:lastRenderedPageBreak/>
        <w:drawing>
          <wp:inline distT="0" distB="0" distL="0" distR="0" wp14:anchorId="0FDF6F2C" wp14:editId="705ECB2F">
            <wp:extent cx="4916384" cy="3492691"/>
            <wp:effectExtent l="0" t="0" r="0" b="0"/>
            <wp:docPr id="1595804310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04310" name="图片 1" descr="图示, 示意图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18369" cy="349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3BB5" w14:textId="1178E826" w:rsidR="007A1A75" w:rsidRDefault="007A1A75" w:rsidP="007A1A75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22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接口部分</w:t>
      </w:r>
    </w:p>
    <w:p w14:paraId="4FB17B30" w14:textId="2CA16B32" w:rsidR="007A1A75" w:rsidRDefault="007A1A75" w:rsidP="007A1A75">
      <w:pPr>
        <w:pStyle w:val="0"/>
        <w:ind w:firstLine="480"/>
      </w:pPr>
      <w:r>
        <w:rPr>
          <w:rFonts w:hint="eastAsia"/>
        </w:rPr>
        <w:t>此外</w:t>
      </w:r>
      <w:r>
        <w:rPr>
          <w:rFonts w:hint="eastAsia"/>
        </w:rPr>
        <w:t>ADC</w:t>
      </w:r>
      <w:r>
        <w:rPr>
          <w:rFonts w:hint="eastAsia"/>
        </w:rPr>
        <w:t>采样直接通过</w:t>
      </w:r>
      <w:r>
        <w:rPr>
          <w:rFonts w:hint="eastAsia"/>
        </w:rPr>
        <w:t>BTB</w:t>
      </w:r>
      <w:r>
        <w:rPr>
          <w:rFonts w:hint="eastAsia"/>
        </w:rPr>
        <w:t>，差分信号可以包地处理。</w:t>
      </w:r>
    </w:p>
    <w:p w14:paraId="42C418F8" w14:textId="77777777" w:rsidR="007A1A75" w:rsidRDefault="007A1A75" w:rsidP="007A1A75">
      <w:pPr>
        <w:pStyle w:val="0"/>
        <w:keepNext/>
        <w:spacing w:line="240" w:lineRule="auto"/>
        <w:ind w:firstLine="480"/>
        <w:jc w:val="center"/>
      </w:pPr>
      <w:r w:rsidRPr="007A1A75">
        <w:rPr>
          <w:noProof/>
        </w:rPr>
        <w:drawing>
          <wp:inline distT="0" distB="0" distL="0" distR="0" wp14:anchorId="5DA15A3C" wp14:editId="02DBE9C3">
            <wp:extent cx="4756067" cy="1569525"/>
            <wp:effectExtent l="0" t="0" r="6985" b="0"/>
            <wp:docPr id="1306235468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35468" name="图片 1" descr="手机屏幕截图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1866" cy="157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A08B" w14:textId="7C6D0267" w:rsidR="007A1A75" w:rsidRDefault="007A1A75" w:rsidP="007A1A75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23</w:t>
      </w:r>
      <w:r>
        <w:fldChar w:fldCharType="end"/>
      </w:r>
      <w:r>
        <w:rPr>
          <w:rFonts w:hint="eastAsia"/>
        </w:rPr>
        <w:t xml:space="preserve"> ADC</w:t>
      </w:r>
      <w:r>
        <w:rPr>
          <w:rFonts w:hint="eastAsia"/>
        </w:rPr>
        <w:t>采样</w:t>
      </w:r>
    </w:p>
    <w:p w14:paraId="0EA54E14" w14:textId="3FB4B92B" w:rsidR="007A1A75" w:rsidRDefault="007A1A75" w:rsidP="007A1A75">
      <w:pPr>
        <w:pStyle w:val="2"/>
        <w:rPr>
          <w:rFonts w:hint="eastAsia"/>
        </w:rPr>
      </w:pPr>
      <w:bookmarkStart w:id="10" w:name="_Toc208483187"/>
      <w:r>
        <w:rPr>
          <w:rFonts w:hint="eastAsia"/>
        </w:rPr>
        <w:t>PCB Layout</w:t>
      </w:r>
      <w:bookmarkEnd w:id="10"/>
    </w:p>
    <w:p w14:paraId="3C8C0586" w14:textId="77777777" w:rsidR="007A1A75" w:rsidRDefault="007A1A75" w:rsidP="007A1A75">
      <w:pPr>
        <w:pStyle w:val="0"/>
        <w:ind w:firstLine="480"/>
      </w:pPr>
    </w:p>
    <w:p w14:paraId="32CAAC3E" w14:textId="77777777" w:rsidR="007A1A75" w:rsidRDefault="007A1A75" w:rsidP="007A1A75">
      <w:pPr>
        <w:pStyle w:val="0"/>
        <w:keepNext/>
        <w:spacing w:line="240" w:lineRule="auto"/>
        <w:ind w:firstLine="480"/>
        <w:jc w:val="center"/>
      </w:pPr>
      <w:r w:rsidRPr="007A1A75">
        <w:rPr>
          <w:noProof/>
        </w:rPr>
        <w:lastRenderedPageBreak/>
        <w:drawing>
          <wp:inline distT="0" distB="0" distL="0" distR="0" wp14:anchorId="08941C45" wp14:editId="7003014A">
            <wp:extent cx="4625439" cy="3576479"/>
            <wp:effectExtent l="0" t="0" r="3810" b="5080"/>
            <wp:docPr id="689897246" name="图片 1" descr="电子游戏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97246" name="图片 1" descr="电子游戏截图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8436" cy="357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8D8B" w14:textId="3A70C635" w:rsidR="007A1A75" w:rsidRDefault="007A1A75" w:rsidP="007A1A75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24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驱动板</w:t>
      </w:r>
      <w:r>
        <w:rPr>
          <w:rFonts w:hint="eastAsia"/>
        </w:rPr>
        <w:t>Layout</w:t>
      </w:r>
    </w:p>
    <w:p w14:paraId="473C989E" w14:textId="77777777" w:rsidR="007A1A75" w:rsidRDefault="007A1A75" w:rsidP="007A1A75">
      <w:pPr>
        <w:keepNext/>
      </w:pPr>
      <w:r w:rsidRPr="007A1A75">
        <w:rPr>
          <w:noProof/>
        </w:rPr>
        <w:drawing>
          <wp:inline distT="0" distB="0" distL="0" distR="0" wp14:anchorId="6AD3B09D" wp14:editId="3B4F14CF">
            <wp:extent cx="5278120" cy="2169795"/>
            <wp:effectExtent l="0" t="0" r="0" b="1905"/>
            <wp:docPr id="571860892" name="图片 1" descr="电子游戏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60892" name="图片 1" descr="电子游戏截图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E401" w14:textId="15691422" w:rsidR="007A1A75" w:rsidRDefault="007A1A75" w:rsidP="007A1A75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25</w:t>
      </w:r>
      <w:r>
        <w:fldChar w:fldCharType="end"/>
      </w:r>
      <w:r>
        <w:rPr>
          <w:rFonts w:hint="eastAsia"/>
        </w:rPr>
        <w:t>控制板</w:t>
      </w:r>
      <w:r>
        <w:rPr>
          <w:rFonts w:hint="eastAsia"/>
        </w:rPr>
        <w:t xml:space="preserve"> Layout</w:t>
      </w:r>
    </w:p>
    <w:p w14:paraId="56841D9E" w14:textId="77777777" w:rsidR="007A1A75" w:rsidRPr="007A1A75" w:rsidRDefault="007A1A75" w:rsidP="007A1A75"/>
    <w:p w14:paraId="719631DF" w14:textId="44F3E1E7" w:rsidR="00343E96" w:rsidRDefault="00343E96" w:rsidP="007A1A75">
      <w:pPr>
        <w:pStyle w:val="1"/>
        <w:rPr>
          <w:rFonts w:hint="eastAsia"/>
        </w:rPr>
      </w:pPr>
      <w:bookmarkStart w:id="11" w:name="_Toc208483188"/>
      <w:r>
        <w:rPr>
          <w:rFonts w:hint="eastAsia"/>
        </w:rPr>
        <w:t>软件设计</w:t>
      </w:r>
      <w:bookmarkEnd w:id="11"/>
    </w:p>
    <w:p w14:paraId="72E92150" w14:textId="2E1BDA9A" w:rsidR="003F63A2" w:rsidRDefault="003F63A2" w:rsidP="003F63A2">
      <w:pPr>
        <w:pStyle w:val="0"/>
        <w:numPr>
          <w:ilvl w:val="0"/>
          <w:numId w:val="43"/>
        </w:numPr>
        <w:ind w:firstLineChars="0"/>
      </w:pPr>
      <w:r>
        <w:rPr>
          <w:rFonts w:hint="eastAsia"/>
        </w:rPr>
        <w:t>软件工程已开源至</w:t>
      </w:r>
      <w:r>
        <w:rPr>
          <w:rFonts w:hint="eastAsia"/>
        </w:rPr>
        <w:t>GitHub:</w:t>
      </w:r>
      <w:r w:rsidRPr="003F63A2">
        <w:rPr>
          <w:rFonts w:hint="eastAsia"/>
          <w:sz w:val="21"/>
        </w:rPr>
        <w:t xml:space="preserve"> </w:t>
      </w:r>
      <w:hyperlink r:id="rId37" w:history="1">
        <w:r w:rsidRPr="003F63A2">
          <w:rPr>
            <w:rStyle w:val="af2"/>
          </w:rPr>
          <w:t>Ashington258/BLDC_PMSM_Controller</w:t>
        </w:r>
      </w:hyperlink>
    </w:p>
    <w:p w14:paraId="2BC648BA" w14:textId="40E9AF03" w:rsidR="003F63A2" w:rsidRDefault="003F63A2" w:rsidP="003F63A2">
      <w:pPr>
        <w:pStyle w:val="0"/>
        <w:ind w:left="480" w:firstLineChars="0" w:firstLine="0"/>
      </w:pPr>
    </w:p>
    <w:p w14:paraId="5ADF400A" w14:textId="7AB8FAD2" w:rsidR="003F63A2" w:rsidRDefault="003F63A2" w:rsidP="003F63A2">
      <w:pPr>
        <w:pStyle w:val="0"/>
        <w:ind w:left="480" w:firstLineChars="0" w:firstLine="0"/>
      </w:pPr>
      <w:r>
        <w:rPr>
          <w:rFonts w:hint="eastAsia"/>
        </w:rPr>
        <w:t>该项目使用</w:t>
      </w:r>
      <w:r>
        <w:rPr>
          <w:rFonts w:hint="eastAsia"/>
        </w:rPr>
        <w:t>Cmake</w:t>
      </w:r>
      <w:r>
        <w:rPr>
          <w:rFonts w:hint="eastAsia"/>
        </w:rPr>
        <w:t>进行构建，使用</w:t>
      </w:r>
      <w:r>
        <w:rPr>
          <w:rFonts w:hint="eastAsia"/>
        </w:rPr>
        <w:t>HAL</w:t>
      </w:r>
      <w:proofErr w:type="gramStart"/>
      <w:r>
        <w:rPr>
          <w:rFonts w:hint="eastAsia"/>
        </w:rPr>
        <w:t>库作为</w:t>
      </w:r>
      <w:proofErr w:type="gramEnd"/>
      <w:r>
        <w:rPr>
          <w:rFonts w:hint="eastAsia"/>
        </w:rPr>
        <w:t>底层驱动。</w:t>
      </w:r>
    </w:p>
    <w:p w14:paraId="0AA0320E" w14:textId="0A7A93B3" w:rsidR="003F63A2" w:rsidRDefault="003F63A2" w:rsidP="003F63A2">
      <w:pPr>
        <w:pStyle w:val="0"/>
        <w:ind w:left="480" w:firstLineChars="0" w:firstLine="0"/>
      </w:pPr>
      <w:r>
        <w:rPr>
          <w:rFonts w:hint="eastAsia"/>
        </w:rPr>
        <w:t>主要包含</w:t>
      </w:r>
      <w:r w:rsidR="00DB57C9">
        <w:rPr>
          <w:rFonts w:hint="eastAsia"/>
        </w:rPr>
        <w:t xml:space="preserve">1. </w:t>
      </w:r>
      <w:r w:rsidR="00DB57C9">
        <w:rPr>
          <w:rFonts w:hint="eastAsia"/>
        </w:rPr>
        <w:t>系统初始化及其</w:t>
      </w:r>
      <w:r w:rsidR="00DB57C9">
        <w:rPr>
          <w:rFonts w:hint="eastAsia"/>
        </w:rPr>
        <w:t>BSP</w:t>
      </w:r>
      <w:r w:rsidR="00DB57C9">
        <w:rPr>
          <w:rFonts w:hint="eastAsia"/>
        </w:rPr>
        <w:t>配置</w:t>
      </w:r>
      <w:r w:rsidR="00DB57C9">
        <w:rPr>
          <w:rFonts w:hint="eastAsia"/>
        </w:rPr>
        <w:t xml:space="preserve"> 2. </w:t>
      </w:r>
      <w:r w:rsidR="00DB57C9">
        <w:rPr>
          <w:rFonts w:hint="eastAsia"/>
        </w:rPr>
        <w:t>控制代码</w:t>
      </w:r>
    </w:p>
    <w:p w14:paraId="3058A810" w14:textId="52F5BF48" w:rsidR="00DB57C9" w:rsidRDefault="00DB57C9" w:rsidP="00DB57C9">
      <w:pPr>
        <w:pStyle w:val="2"/>
      </w:pPr>
      <w:bookmarkStart w:id="12" w:name="_Toc208483189"/>
      <w:r>
        <w:rPr>
          <w:rFonts w:hint="eastAsia"/>
        </w:rPr>
        <w:lastRenderedPageBreak/>
        <w:t>系统配置</w:t>
      </w:r>
      <w:bookmarkEnd w:id="12"/>
    </w:p>
    <w:p w14:paraId="024D65CB" w14:textId="2FAD15EC" w:rsidR="00DB57C9" w:rsidRDefault="00DB57C9" w:rsidP="00DB57C9">
      <w:pPr>
        <w:pStyle w:val="0"/>
        <w:ind w:firstLine="480"/>
      </w:pPr>
      <w:r>
        <w:rPr>
          <w:rFonts w:hint="eastAsia"/>
        </w:rPr>
        <w:t>整个系统的配置主要包含了</w:t>
      </w:r>
      <w:r>
        <w:rPr>
          <w:rFonts w:hint="eastAsia"/>
        </w:rPr>
        <w:t xml:space="preserve">1. </w:t>
      </w:r>
      <w:r>
        <w:rPr>
          <w:rFonts w:hint="eastAsia"/>
        </w:rPr>
        <w:t>内核及其时钟的配置</w:t>
      </w:r>
      <w:r>
        <w:rPr>
          <w:rFonts w:hint="eastAsia"/>
        </w:rPr>
        <w:t xml:space="preserve"> 2. </w:t>
      </w:r>
      <w:r>
        <w:rPr>
          <w:rFonts w:hint="eastAsia"/>
        </w:rPr>
        <w:t>各个外设的初始化及其配置</w:t>
      </w:r>
      <w:r>
        <w:rPr>
          <w:rFonts w:hint="eastAsia"/>
        </w:rPr>
        <w:t xml:space="preserve"> 2. NVIC</w:t>
      </w:r>
      <w:r>
        <w:rPr>
          <w:rFonts w:hint="eastAsia"/>
        </w:rPr>
        <w:t>中断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302"/>
      </w:tblGrid>
      <w:tr w:rsidR="00DB57C9" w14:paraId="09D1489E" w14:textId="77777777" w:rsidTr="00DB57C9">
        <w:tc>
          <w:tcPr>
            <w:tcW w:w="8312" w:type="dxa"/>
            <w:shd w:val="clear" w:color="auto" w:fill="B4C6E7" w:themeFill="accent1" w:themeFillTint="66"/>
          </w:tcPr>
          <w:p w14:paraId="5E94B42F" w14:textId="2BC71504" w:rsidR="00DB57C9" w:rsidRDefault="00DB57C9" w:rsidP="00DB57C9">
            <w:pPr>
              <w:pStyle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程序入口及其内存配置，</w:t>
            </w:r>
            <w:proofErr w:type="spellStart"/>
            <w:r>
              <w:rPr>
                <w:rFonts w:hint="eastAsia"/>
              </w:rPr>
              <w:t>Flash.ld</w:t>
            </w:r>
            <w:proofErr w:type="spellEnd"/>
            <w:r>
              <w:rPr>
                <w:rFonts w:hint="eastAsia"/>
              </w:rPr>
              <w:t>文件</w:t>
            </w:r>
          </w:p>
        </w:tc>
      </w:tr>
      <w:tr w:rsidR="00DB57C9" w14:paraId="4D77E70A" w14:textId="77777777" w:rsidTr="00DB57C9">
        <w:tc>
          <w:tcPr>
            <w:tcW w:w="8312" w:type="dxa"/>
          </w:tcPr>
          <w:p w14:paraId="1B06AF84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008000"/>
                <w:kern w:val="0"/>
              </w:rPr>
              <w:t>/* Entry Point */</w:t>
            </w:r>
          </w:p>
          <w:p w14:paraId="6A882534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ENTRY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>Reset_Handler</w:t>
            </w:r>
            <w:proofErr w:type="spell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04083C52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4AFED601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008000"/>
                <w:kern w:val="0"/>
              </w:rPr>
              <w:t>/* Highest address of the user mode stack */</w:t>
            </w:r>
          </w:p>
          <w:p w14:paraId="2D64B164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1F377F"/>
                <w:kern w:val="0"/>
              </w:rPr>
              <w:t>_</w:t>
            </w:r>
            <w:proofErr w:type="spellStart"/>
            <w:r w:rsidRPr="00DB57C9">
              <w:rPr>
                <w:rFonts w:ascii="JetBrains Mono" w:hAnsi="JetBrains Mono" w:cs="JetBrains Mono"/>
                <w:color w:val="1F377F"/>
                <w:kern w:val="0"/>
              </w:rPr>
              <w:t>estack</w:t>
            </w:r>
            <w:proofErr w:type="spell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=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ORIGIN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r w:rsidRPr="00DB57C9">
              <w:rPr>
                <w:rFonts w:ascii="JetBrains Mono" w:hAnsi="JetBrains Mono" w:cs="JetBrains Mono"/>
                <w:color w:val="1F377F"/>
                <w:kern w:val="0"/>
              </w:rPr>
              <w:t>DTCMRAM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) 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+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LENGTH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r w:rsidRPr="00DB57C9">
              <w:rPr>
                <w:rFonts w:ascii="JetBrains Mono" w:hAnsi="JetBrains Mono" w:cs="JetBrains Mono"/>
                <w:color w:val="1F377F"/>
                <w:kern w:val="0"/>
              </w:rPr>
              <w:t>DTCMRAM</w:t>
            </w:r>
            <w:proofErr w:type="gramStart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);   </w:t>
            </w:r>
            <w:proofErr w:type="gram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> </w:t>
            </w:r>
            <w:r w:rsidRPr="00DB57C9">
              <w:rPr>
                <w:rFonts w:ascii="JetBrains Mono" w:hAnsi="JetBrains Mono" w:cs="JetBrains Mono"/>
                <w:color w:val="008000"/>
                <w:kern w:val="0"/>
              </w:rPr>
              <w:t>/* end of RAM */</w:t>
            </w:r>
          </w:p>
          <w:p w14:paraId="0AF618AE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008000"/>
                <w:kern w:val="0"/>
              </w:rPr>
              <w:t>/* Generate a link error if heap and stack don't fit into RAM */</w:t>
            </w:r>
          </w:p>
          <w:p w14:paraId="1E1D8C67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1F377F"/>
                <w:kern w:val="0"/>
              </w:rPr>
              <w:t>_</w:t>
            </w:r>
            <w:proofErr w:type="spellStart"/>
            <w:r w:rsidRPr="00DB57C9">
              <w:rPr>
                <w:rFonts w:ascii="JetBrains Mono" w:hAnsi="JetBrains Mono" w:cs="JetBrains Mono"/>
                <w:color w:val="1F377F"/>
                <w:kern w:val="0"/>
              </w:rPr>
              <w:t>Min_Heap_Size</w:t>
            </w:r>
            <w:proofErr w:type="spell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=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0x</w:t>
            </w:r>
            <w:proofErr w:type="gramStart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200;   </w:t>
            </w:r>
            <w:proofErr w:type="gram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>   </w:t>
            </w:r>
            <w:r w:rsidRPr="00DB57C9">
              <w:rPr>
                <w:rFonts w:ascii="JetBrains Mono" w:hAnsi="JetBrains Mono" w:cs="JetBrains Mono"/>
                <w:color w:val="008000"/>
                <w:kern w:val="0"/>
              </w:rPr>
              <w:t>/* required amount of heap  */</w:t>
            </w:r>
          </w:p>
          <w:p w14:paraId="6E9FFFF1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1F377F"/>
                <w:kern w:val="0"/>
              </w:rPr>
              <w:t>_</w:t>
            </w:r>
            <w:proofErr w:type="spellStart"/>
            <w:r w:rsidRPr="00DB57C9">
              <w:rPr>
                <w:rFonts w:ascii="JetBrains Mono" w:hAnsi="JetBrains Mono" w:cs="JetBrains Mono"/>
                <w:color w:val="1F377F"/>
                <w:kern w:val="0"/>
              </w:rPr>
              <w:t>Min_Stack_Size</w:t>
            </w:r>
            <w:proofErr w:type="spell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=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0x400; </w:t>
            </w:r>
            <w:r w:rsidRPr="00DB57C9">
              <w:rPr>
                <w:rFonts w:ascii="JetBrains Mono" w:hAnsi="JetBrains Mono" w:cs="JetBrains Mono"/>
                <w:color w:val="008000"/>
                <w:kern w:val="0"/>
              </w:rPr>
              <w:t>/* required amount of stack */</w:t>
            </w:r>
          </w:p>
          <w:p w14:paraId="0B2AA70E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7E578A24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008000"/>
                <w:kern w:val="0"/>
              </w:rPr>
              <w:t>/* Specify the memory areas */</w:t>
            </w:r>
          </w:p>
          <w:p w14:paraId="7F5B80E8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MEMORY</w:t>
            </w:r>
          </w:p>
          <w:p w14:paraId="746D51F8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20EE8384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DTCMRAM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proofErr w:type="gramStart"/>
            <w:r w:rsidRPr="00DB57C9">
              <w:rPr>
                <w:rFonts w:ascii="JetBrains Mono" w:hAnsi="JetBrains Mono" w:cs="JetBrains Mono"/>
                <w:color w:val="1F377F"/>
                <w:kern w:val="0"/>
              </w:rPr>
              <w:t>xrw</w:t>
            </w:r>
            <w:proofErr w:type="spell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)   </w:t>
            </w:r>
            <w:proofErr w:type="gram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>   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: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ORIGIN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=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0x20000000, </w:t>
            </w: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LENGTH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=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128K</w:t>
            </w:r>
          </w:p>
          <w:p w14:paraId="7938327F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RAM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proofErr w:type="gramStart"/>
            <w:r w:rsidRPr="00DB57C9">
              <w:rPr>
                <w:rFonts w:ascii="JetBrains Mono" w:hAnsi="JetBrains Mono" w:cs="JetBrains Mono"/>
                <w:color w:val="1F377F"/>
                <w:kern w:val="0"/>
              </w:rPr>
              <w:t>xrw</w:t>
            </w:r>
            <w:proofErr w:type="spell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)   </w:t>
            </w:r>
            <w:proofErr w:type="gram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>   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: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ORIGIN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=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0x24000000, </w:t>
            </w: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LENGTH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=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512K</w:t>
            </w:r>
          </w:p>
          <w:p w14:paraId="7BF62047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RAM_D2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proofErr w:type="gramStart"/>
            <w:r w:rsidRPr="00DB57C9">
              <w:rPr>
                <w:rFonts w:ascii="JetBrains Mono" w:hAnsi="JetBrains Mono" w:cs="JetBrains Mono"/>
                <w:color w:val="1F377F"/>
                <w:kern w:val="0"/>
              </w:rPr>
              <w:t>xrw</w:t>
            </w:r>
            <w:proofErr w:type="spell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)   </w:t>
            </w:r>
            <w:proofErr w:type="gram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>   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: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ORIGIN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=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0x30000000, </w:t>
            </w: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LENGTH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=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288K</w:t>
            </w:r>
          </w:p>
          <w:p w14:paraId="2C414499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RAM_D3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proofErr w:type="gramStart"/>
            <w:r w:rsidRPr="00DB57C9">
              <w:rPr>
                <w:rFonts w:ascii="JetBrains Mono" w:hAnsi="JetBrains Mono" w:cs="JetBrains Mono"/>
                <w:color w:val="1F377F"/>
                <w:kern w:val="0"/>
              </w:rPr>
              <w:t>xrw</w:t>
            </w:r>
            <w:proofErr w:type="spell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)   </w:t>
            </w:r>
            <w:proofErr w:type="gram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>   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: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ORIGIN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=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0x38000000, </w:t>
            </w: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LENGTH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=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64K</w:t>
            </w:r>
          </w:p>
          <w:p w14:paraId="5EF15E59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ITCMRAM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proofErr w:type="gramStart"/>
            <w:r w:rsidRPr="00DB57C9">
              <w:rPr>
                <w:rFonts w:ascii="JetBrains Mono" w:hAnsi="JetBrains Mono" w:cs="JetBrains Mono"/>
                <w:color w:val="1F377F"/>
                <w:kern w:val="0"/>
              </w:rPr>
              <w:t>xrw</w:t>
            </w:r>
            <w:proofErr w:type="spell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)   </w:t>
            </w:r>
            <w:proofErr w:type="gram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>   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: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ORIGIN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=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0x00000000, </w:t>
            </w: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LENGTH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=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64K</w:t>
            </w:r>
          </w:p>
          <w:p w14:paraId="6CBD6215" w14:textId="77777777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FLASH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proofErr w:type="gramStart"/>
            <w:r w:rsidRPr="00DB57C9">
              <w:rPr>
                <w:rFonts w:ascii="JetBrains Mono" w:hAnsi="JetBrains Mono" w:cs="JetBrains Mono"/>
                <w:color w:val="1F377F"/>
                <w:kern w:val="0"/>
              </w:rPr>
              <w:t>rx</w:t>
            </w:r>
            <w:proofErr w:type="spell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)   </w:t>
            </w:r>
            <w:proofErr w:type="gramEnd"/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>   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: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ORIGIN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=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0x8000000, </w:t>
            </w:r>
            <w:r w:rsidRPr="00DB57C9">
              <w:rPr>
                <w:rFonts w:ascii="JetBrains Mono" w:hAnsi="JetBrains Mono" w:cs="JetBrains Mono"/>
                <w:color w:val="74531F"/>
                <w:kern w:val="0"/>
              </w:rPr>
              <w:t>LENGTH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DB57C9">
              <w:rPr>
                <w:rFonts w:ascii="JetBrains Mono" w:hAnsi="JetBrains Mono" w:cs="JetBrains Mono"/>
                <w:color w:val="0000FF"/>
                <w:kern w:val="0"/>
              </w:rPr>
              <w:t>=</w:t>
            </w: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 xml:space="preserve"> 128K</w:t>
            </w:r>
          </w:p>
          <w:p w14:paraId="3CDB8B33" w14:textId="02757E43" w:rsidR="00DB57C9" w:rsidRPr="00DB57C9" w:rsidRDefault="00DB57C9" w:rsidP="00DB57C9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 w:hint="eastAsia"/>
                <w:color w:val="000000"/>
                <w:kern w:val="0"/>
              </w:rPr>
            </w:pPr>
            <w:r w:rsidRPr="00DB57C9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</w:tc>
      </w:tr>
    </w:tbl>
    <w:p w14:paraId="2C78ED7A" w14:textId="77777777" w:rsidR="00DB57C9" w:rsidRDefault="00DB57C9" w:rsidP="00DB57C9">
      <w:pPr>
        <w:pStyle w:val="0"/>
        <w:ind w:firstLine="480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B13EE" w14:paraId="53DAB75E" w14:textId="77777777" w:rsidTr="005B13EE">
        <w:tc>
          <w:tcPr>
            <w:tcW w:w="8312" w:type="dxa"/>
            <w:shd w:val="clear" w:color="auto" w:fill="B4C6E7" w:themeFill="accent1" w:themeFillTint="66"/>
          </w:tcPr>
          <w:p w14:paraId="56AD5D22" w14:textId="01DBF6CC" w:rsidR="005B13EE" w:rsidRDefault="005B13EE" w:rsidP="00DB57C9">
            <w:pPr>
              <w:pStyle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主要的时钟配置</w:t>
            </w:r>
          </w:p>
        </w:tc>
      </w:tr>
      <w:tr w:rsidR="005B13EE" w14:paraId="4F4C9AEC" w14:textId="77777777" w:rsidTr="005B13EE">
        <w:tc>
          <w:tcPr>
            <w:tcW w:w="8312" w:type="dxa"/>
          </w:tcPr>
          <w:p w14:paraId="3A75CE6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MX_TIM1_Init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r w:rsidRPr="005B13EE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547B4CB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193AA40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79B480E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BEGIN TIM1_Init 0 */</w:t>
            </w:r>
          </w:p>
          <w:p w14:paraId="1CC30E1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02015ED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END TIM1_Init 0 */</w:t>
            </w:r>
          </w:p>
          <w:p w14:paraId="09A0B5C1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7569577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TIM_ClockConfigTypeDef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sClockSourceConfig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{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};</w:t>
            </w:r>
            <w:proofErr w:type="gramEnd"/>
          </w:p>
          <w:p w14:paraId="654CB94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TIM_MasterConfigTypeDef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sMasterConfig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{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};</w:t>
            </w:r>
            <w:proofErr w:type="gramEnd"/>
          </w:p>
          <w:p w14:paraId="4B6D842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TIM_OC_InitTypeDef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sConfigOC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{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};</w:t>
            </w:r>
            <w:proofErr w:type="gramEnd"/>
          </w:p>
          <w:p w14:paraId="4372D8E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TIM_BreakDeadTimeConfigTypeDef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sBreakDeadTimeConfig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{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};</w:t>
            </w:r>
            <w:proofErr w:type="gramEnd"/>
          </w:p>
          <w:p w14:paraId="27F8EE5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13DD3FB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BEGIN TIM1_Init 1 */</w:t>
            </w:r>
          </w:p>
          <w:p w14:paraId="29E18EA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4D2B0B6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END TIM1_Init 1 */</w:t>
            </w:r>
          </w:p>
          <w:p w14:paraId="0760C9E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htim1.Instance = 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TIM1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272F77B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htim1.Init.Prescaler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</w:p>
          <w:p w14:paraId="630F9F0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lastRenderedPageBreak/>
              <w:t xml:space="preserve">  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htim1.Init.CounterMode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TIM_COUNTERMODE_CENTERALIGNED1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</w:p>
          <w:p w14:paraId="6954FF0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htim1.Init.Period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5000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-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1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</w:p>
          <w:p w14:paraId="7CC8727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htim1.Init.ClockDivision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TIM_CLOCKDIVISION_DIV1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</w:p>
          <w:p w14:paraId="30DBADD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htim1.Init.RepetitionCounter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</w:p>
          <w:p w14:paraId="76A9324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htim1.Init.AutoReloadPreload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TIM_AUTORELOAD_PRELOAD_ENABLE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</w:p>
          <w:p w14:paraId="53FA9C7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HAL_TIM_Base_Init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(&amp;htim1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 !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= HAL_OK)</w:t>
            </w:r>
          </w:p>
          <w:p w14:paraId="505176F1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{</w:t>
            </w:r>
          </w:p>
          <w:p w14:paraId="604CE31A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Error_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Handler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00B1375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}</w:t>
            </w:r>
          </w:p>
          <w:p w14:paraId="29A49E6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sClockSourceConfig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.ClockSource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TIM_CLOCKSOURCE_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INTERNAL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2B5CDBAA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ConfigClockSource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&amp;htim1, &amp;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sClockSourceConfig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 != HAL_OK)</w:t>
            </w:r>
          </w:p>
          <w:p w14:paraId="2463C15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{</w:t>
            </w:r>
          </w:p>
          <w:p w14:paraId="21FE029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Error_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Handler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28B6F97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}</w:t>
            </w:r>
          </w:p>
          <w:p w14:paraId="0E8E3EAA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HAL_TIM_PWM_Init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(&amp;htim1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 !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= HAL_OK)</w:t>
            </w:r>
          </w:p>
          <w:p w14:paraId="0206C07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{</w:t>
            </w:r>
          </w:p>
          <w:p w14:paraId="58122FA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Error_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Handler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4CBA94B0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}</w:t>
            </w:r>
          </w:p>
          <w:p w14:paraId="2CE6FE87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sMasterConfig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.MasterOutputTrigger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TIM_TRGO_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RESET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34BF4BA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sMasterConfig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.MasterOutputTrigger2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TIM_TRGO2_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RESET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29C6DC07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sMasterConfig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.MasterSlaveMode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TIM_MASTERSLAVEMODE_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DISABLE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4CF3CA8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HAL_TIMEx_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MasterConfigSynchronization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&amp;htim1, &amp;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sMasterConfig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 != HAL_OK)</w:t>
            </w:r>
          </w:p>
          <w:p w14:paraId="3FACF8DA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{</w:t>
            </w:r>
          </w:p>
          <w:p w14:paraId="69D3A74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Error_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Handler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77C6023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}</w:t>
            </w:r>
          </w:p>
          <w:p w14:paraId="025028F7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sConfigOC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.OCMode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TIM_OCMODE_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PWM1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84040B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sConfigOC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.Pulse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gramStart"/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2500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33FF235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sConfigOC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.OCPolarity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TIM_OCPOLARITY_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HIGH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DFBAB4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sConfigOC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.OCNPolarity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TIM_OCNPOLARITY_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HIGH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1AE79BF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sConfigOC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.OCFastMode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TIM_OCFAST_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DISABLE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42580BC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sConfigOC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.OCIdleState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TIM_OCIDLESTATE_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RESET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46C8CD7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sConfigOC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.OCNIdleState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TIM_OCNIDLESTATE_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RESET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207E8DC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HAL_TIM_PWM_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ConfigChannel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&amp;htim1, &amp;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sConfigOC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TIM_CHANNEL_1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 != HAL_OK)</w:t>
            </w:r>
          </w:p>
          <w:p w14:paraId="3212767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{</w:t>
            </w:r>
          </w:p>
          <w:p w14:paraId="0958A02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Error_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Handler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2804027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}</w:t>
            </w:r>
          </w:p>
          <w:p w14:paraId="3CDF0EA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HAL_TIM_PWM_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ConfigChannel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&amp;htim1, &amp;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sConfigOC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TIM_CHANNEL_2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 != HAL_OK)</w:t>
            </w:r>
          </w:p>
          <w:p w14:paraId="5441254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{</w:t>
            </w:r>
          </w:p>
          <w:p w14:paraId="624113F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Error_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Handler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75A8343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}</w:t>
            </w:r>
          </w:p>
          <w:p w14:paraId="50E7E60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lastRenderedPageBreak/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HAL_TIM_PWM_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ConfigChannel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&amp;htim1, &amp;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sConfigOC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TIM_CHANNEL_3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 != HAL_OK)</w:t>
            </w:r>
          </w:p>
          <w:p w14:paraId="6B6FFE9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{</w:t>
            </w:r>
          </w:p>
          <w:p w14:paraId="4286F09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Error_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Handler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4DC80BD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}</w:t>
            </w:r>
          </w:p>
          <w:p w14:paraId="0E7B528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sBreakDeadTimeConfig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.OffStateRunMode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TIM_OSSR_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ENABLE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2C19146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sBreakDeadTimeConfig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.OffStateIDLEMode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TIM_OSSI_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ENABLE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931733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sBreakDeadTimeConfig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.LockLevel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TIM_LOCKLEVEL_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OFF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91DC1B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sBreakDeadTimeConfig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.DeadTime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gramStart"/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200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659EA22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sBreakDeadTimeConfig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.BreakState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TIM_BREAK_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DISABLE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11BF0C2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sBreakDeadTimeConfig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.BreakPolarity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TIM_BREAKPOLARITY_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HIGH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69431707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sBreakDeadTimeConfig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.BreakFilter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gramStart"/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4DD74AF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sBreakDeadTimeConfig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.Break2State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TIM_BREAK2_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DISABLE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7640DB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sBreakDeadTimeConfig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.Break2Polarity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TIM_BREAK2POLARITY_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HIGH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346F2ED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sBreakDeadTimeConfig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.Break2Filter = </w:t>
            </w:r>
            <w:proofErr w:type="gramStart"/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28642C7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sBreakDeadTimeConfig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.AutomaticOutput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TIM_AUTOMATICOUTPUT_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ENABLE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260ACCF0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HAL_TIMEx_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ConfigBreakDeadTime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&amp;htim1, &amp;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sBreakDeadTimeConfig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 != HAL_OK)</w:t>
            </w:r>
          </w:p>
          <w:p w14:paraId="0764E8C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{</w:t>
            </w:r>
          </w:p>
          <w:p w14:paraId="45421E9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Error_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Handler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149C3E9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}</w:t>
            </w:r>
          </w:p>
          <w:p w14:paraId="491A792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BEGIN TIM1_Init 2 */</w:t>
            </w:r>
          </w:p>
          <w:p w14:paraId="17A7AE6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16D9A2D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启动三路主通道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+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三路互补通道</w:t>
            </w:r>
          </w:p>
          <w:p w14:paraId="36481520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HAL_TIM_PWM_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Start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&amp;htim1,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TIM_CHANNEL_1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 != HAL_OK)</w:t>
            </w:r>
          </w:p>
          <w:p w14:paraId="065F475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Error_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Handler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1041935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HAL_TIMEx_PWMN_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Start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&amp;htim1,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TIM_CHANNEL_1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 != HAL_OK)</w:t>
            </w:r>
          </w:p>
          <w:p w14:paraId="3EBEB1F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Error_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Handler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34BF565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HAL_TIM_PWM_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Start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&amp;htim1,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TIM_CHANNEL_2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 != HAL_OK)</w:t>
            </w:r>
          </w:p>
          <w:p w14:paraId="2B60CF4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Error_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Handler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3BFCB80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HAL_TIMEx_PWMN_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Start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&amp;htim1,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TIM_CHANNEL_2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 != HAL_OK)</w:t>
            </w:r>
          </w:p>
          <w:p w14:paraId="692D9BB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Error_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Handler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15BBC93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HAL_TIM_PWM_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Start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&amp;htim1,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TIM_CHANNEL_3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 != HAL_OK)</w:t>
            </w:r>
          </w:p>
          <w:p w14:paraId="602442D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Error_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Handler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6A24FA7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HAL_TIMEx_PWMN_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Start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&amp;htim1,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TIM_CHANNEL_3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 != HAL_OK)</w:t>
            </w:r>
          </w:p>
          <w:p w14:paraId="27AA52B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Error_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Handler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4C34375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开启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TIM1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基本定时中断（会置位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DIER.UIE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）</w:t>
            </w:r>
          </w:p>
          <w:p w14:paraId="0A3C881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HAL_TIM_Base_Start_IT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(&amp;htim1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  <w:proofErr w:type="gramEnd"/>
          </w:p>
          <w:p w14:paraId="4F3D684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END TIM1_Init 2 */</w:t>
            </w:r>
          </w:p>
          <w:p w14:paraId="01D6D6D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HAL_TIM_MspPostInit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(&amp;htim1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  <w:proofErr w:type="gramEnd"/>
          </w:p>
          <w:p w14:paraId="29FCEEE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08B97F12" w14:textId="2708A7AC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 w:hint="eastAsia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</w:tc>
      </w:tr>
    </w:tbl>
    <w:p w14:paraId="73925E40" w14:textId="77777777" w:rsidR="005B13EE" w:rsidRDefault="005B13EE" w:rsidP="00DB57C9">
      <w:pPr>
        <w:pStyle w:val="0"/>
        <w:ind w:firstLine="480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B13EE" w14:paraId="3C2857CD" w14:textId="77777777" w:rsidTr="005B13EE">
        <w:tc>
          <w:tcPr>
            <w:tcW w:w="8312" w:type="dxa"/>
            <w:shd w:val="clear" w:color="auto" w:fill="B4C6E7" w:themeFill="accent1" w:themeFillTint="66"/>
          </w:tcPr>
          <w:p w14:paraId="11E5E900" w14:textId="1553223E" w:rsidR="005B13EE" w:rsidRDefault="005B13EE" w:rsidP="00DB57C9">
            <w:pPr>
              <w:pStyle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主要的中断源</w:t>
            </w:r>
          </w:p>
        </w:tc>
      </w:tr>
      <w:tr w:rsidR="005B13EE" w14:paraId="5F605DA5" w14:textId="77777777" w:rsidTr="005B13EE">
        <w:tc>
          <w:tcPr>
            <w:tcW w:w="8312" w:type="dxa"/>
          </w:tcPr>
          <w:p w14:paraId="11855D9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PeriodElapsedCallback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TIM_HandleTypeDef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proofErr w:type="spellStart"/>
            <w:r w:rsidRPr="005B13EE">
              <w:rPr>
                <w:rFonts w:ascii="JetBrains Mono" w:hAnsi="JetBrains Mono" w:cs="JetBrains Mono"/>
                <w:color w:val="808080"/>
                <w:kern w:val="0"/>
              </w:rPr>
              <w:t>htim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446364B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341B563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开环控制</w:t>
            </w:r>
          </w:p>
          <w:p w14:paraId="17C7230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5B13EE">
              <w:rPr>
                <w:rFonts w:ascii="JetBrains Mono" w:hAnsi="JetBrains Mono" w:cs="JetBrains Mono"/>
                <w:color w:val="808080"/>
                <w:kern w:val="0"/>
              </w:rPr>
              <w:t>htim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-&gt;Instance ==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TIM1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4D9742A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{</w:t>
            </w:r>
          </w:p>
          <w:p w14:paraId="3EE486E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SVPWM_TaskStep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(&amp;</w:t>
            </w:r>
            <w:proofErr w:type="spell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svpwm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//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与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PWM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更新同步，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20 kHz</w:t>
            </w:r>
          </w:p>
          <w:p w14:paraId="60178F3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}</w:t>
            </w:r>
          </w:p>
          <w:p w14:paraId="02DE78F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闭环控制</w:t>
            </w:r>
          </w:p>
          <w:p w14:paraId="2BD36DDA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// if (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htim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-&gt;Instance == TIM1)</w:t>
            </w:r>
          </w:p>
          <w:p w14:paraId="692A210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// {</w:t>
            </w:r>
          </w:p>
          <w:p w14:paraId="104222C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543CCAD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  /* 1)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更新时间戳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&amp;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霍尔插值角度（电角度）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3B3F5E5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  uint32_t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now_us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=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HAL_</w:t>
            </w:r>
            <w:proofErr w:type="gram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GetTick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) * 1000u;</w:t>
            </w:r>
          </w:p>
          <w:p w14:paraId="0912480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 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Hall_</w:t>
            </w:r>
            <w:proofErr w:type="gram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UpdateAngle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&amp;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g_hall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,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now_us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);</w:t>
            </w:r>
          </w:p>
          <w:p w14:paraId="1D6319E1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 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FOC_</w:t>
            </w:r>
            <w:proofErr w:type="gram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UpdateAngle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&amp;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foc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,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g_hall.theta_e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);</w:t>
            </w:r>
          </w:p>
          <w:p w14:paraId="7DE4899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437EDF7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  /* 2)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更新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Vdc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（可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1 kHz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读一次，这里简化每次都读）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7550877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 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FOC_</w:t>
            </w:r>
            <w:proofErr w:type="gram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UpdateVdc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&amp;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foc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,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BusVoltage_Read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());</w:t>
            </w:r>
          </w:p>
          <w:p w14:paraId="2D69BDE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4CA6AFC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  /* 3)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速度外环（分频执行），将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rpm_ref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→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iq_ref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31B1C72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//   if (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FOC_ShouldRunSpeedLoop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(&amp;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foc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))</w:t>
            </w:r>
          </w:p>
          <w:p w14:paraId="0C32BC1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//   {</w:t>
            </w:r>
          </w:p>
          <w:p w14:paraId="1165FD9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   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FOC_StepSpeedLoop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(&amp;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foc</w:t>
            </w:r>
            <w:proofErr w:type="spellEnd"/>
            <w:proofErr w:type="gram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);</w:t>
            </w:r>
            <w:proofErr w:type="gramEnd"/>
          </w:p>
          <w:p w14:paraId="10BF72A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//   }</w:t>
            </w:r>
          </w:p>
          <w:p w14:paraId="1B9DA1B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0950F24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  /* 4)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电流环一步：得到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v_alpha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/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v_beta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016B1B4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 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FOC_StepCurrentLoop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(&amp;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foc</w:t>
            </w:r>
            <w:proofErr w:type="spellEnd"/>
            <w:proofErr w:type="gram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);</w:t>
            </w:r>
            <w:proofErr w:type="gramEnd"/>
          </w:p>
          <w:p w14:paraId="0502674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4842067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  /* 5)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送入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SVPWM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：这里让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SVPWM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工作在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αβ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模式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27FF9EA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  /*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归一化：把相电压（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V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）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→ [-1,1]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，用估计的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Vdc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映射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1475E12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//   float scale = (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foc.vdc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&gt; 1.f</w:t>
            </w:r>
            <w:proofErr w:type="gram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) ?</w:t>
            </w:r>
            <w:proofErr w:type="gram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(1.0f /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foc.vdc</w:t>
            </w:r>
            <w:proofErr w:type="spellEnd"/>
            <w:proofErr w:type="gram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) :</w:t>
            </w:r>
            <w:proofErr w:type="gram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0.0f;</w:t>
            </w:r>
          </w:p>
          <w:p w14:paraId="094A89E1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 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SVPWM_</w:t>
            </w:r>
            <w:proofErr w:type="gram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SetAlphaBeta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&amp;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svpwm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,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foc.v_alpha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* scale,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foc.v_beta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* scale);</w:t>
            </w:r>
          </w:p>
          <w:p w14:paraId="0B983CE1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//  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SVPWM_Step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(&amp;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svpwm</w:t>
            </w:r>
            <w:proofErr w:type="spellEnd"/>
            <w:proofErr w:type="gram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);</w:t>
            </w:r>
            <w:proofErr w:type="gramEnd"/>
          </w:p>
          <w:p w14:paraId="6A6449C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// }</w:t>
            </w:r>
          </w:p>
          <w:p w14:paraId="246FEA9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748716F0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7D87F9F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FF"/>
                <w:kern w:val="0"/>
              </w:rPr>
              <w:t>extern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HallObs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g_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hall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648D271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/*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读取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UVW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（你用的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TIM3_CH1/2/3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是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PB4/PB5/PC8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），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AF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输入同样能读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GPIO IDR */</w:t>
            </w:r>
          </w:p>
          <w:p w14:paraId="162247C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FF"/>
                <w:kern w:val="0"/>
              </w:rPr>
              <w:t>static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5B13EE">
              <w:rPr>
                <w:rFonts w:ascii="JetBrains Mono" w:hAnsi="JetBrains Mono" w:cs="JetBrains Mono"/>
                <w:color w:val="0000FF"/>
                <w:kern w:val="0"/>
              </w:rPr>
              <w:t>inline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uint8_t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Hall_ReadUVW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r w:rsidRPr="005B13EE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3C2922C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11289CB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uint8_t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u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(</w:t>
            </w:r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uint8_</w:t>
            </w:r>
            <w:proofErr w:type="gramStart"/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</w:t>
            </w:r>
            <w:proofErr w:type="gramEnd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_GPIO_ReadPin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GPIOB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GPIO_PIN_4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5E11D41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lastRenderedPageBreak/>
              <w:t xml:space="preserve">  </w:t>
            </w:r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uint8_t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v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(</w:t>
            </w:r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uint8_</w:t>
            </w:r>
            <w:proofErr w:type="gramStart"/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</w:t>
            </w:r>
            <w:proofErr w:type="gramEnd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_GPIO_ReadPin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GPIOB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GPIO_PIN_5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6D01DFC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uint8_t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w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(</w:t>
            </w:r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uint8_</w:t>
            </w:r>
            <w:proofErr w:type="gramStart"/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</w:t>
            </w:r>
            <w:proofErr w:type="gramEnd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_GPIO_ReadPin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GPIOC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GPIO_PIN_8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7BF3A1D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return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uint8_</w:t>
            </w:r>
            <w:proofErr w:type="gramStart"/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u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? </w:t>
            </w:r>
            <w:proofErr w:type="gramStart"/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1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: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 | (</w:t>
            </w:r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v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? </w:t>
            </w:r>
            <w:proofErr w:type="gramStart"/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2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: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 | (</w:t>
            </w:r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w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? </w:t>
            </w:r>
            <w:proofErr w:type="gramStart"/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4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: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));</w:t>
            </w:r>
          </w:p>
          <w:p w14:paraId="4C93FA4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63F5AC3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/*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霍尔边沿来自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CC1 → </w:t>
            </w:r>
            <w:proofErr w:type="spell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HAL_TIM_IC_CaptureCallback</w:t>
            </w:r>
            <w:proofErr w:type="spell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62DDABA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HAL_TIM_IC_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CaptureCallback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TIM_HandleTypeDef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proofErr w:type="spellStart"/>
            <w:r w:rsidRPr="005B13EE">
              <w:rPr>
                <w:rFonts w:ascii="JetBrains Mono" w:hAnsi="JetBrains Mono" w:cs="JetBrains Mono"/>
                <w:color w:val="808080"/>
                <w:kern w:val="0"/>
              </w:rPr>
              <w:t>htim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6D0FEDE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1727946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5B13EE">
              <w:rPr>
                <w:rFonts w:ascii="JetBrains Mono" w:hAnsi="JetBrains Mono" w:cs="JetBrains Mono"/>
                <w:color w:val="808080"/>
                <w:kern w:val="0"/>
              </w:rPr>
              <w:t>htim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-&gt;Instance ==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TIM3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&amp;&amp; </w:t>
            </w:r>
            <w:proofErr w:type="spellStart"/>
            <w:r w:rsidRPr="005B13EE">
              <w:rPr>
                <w:rFonts w:ascii="JetBrains Mono" w:hAnsi="JetBrains Mono" w:cs="JetBrains Mono"/>
                <w:color w:val="808080"/>
                <w:kern w:val="0"/>
              </w:rPr>
              <w:t>htim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-&gt;Channel == HAL_TIM_ACTIVE_CHANNEL_1)</w:t>
            </w:r>
          </w:p>
          <w:p w14:paraId="6474540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{</w:t>
            </w:r>
          </w:p>
          <w:p w14:paraId="5DC8AE57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uint32_t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now_us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HAL_GetTick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() * 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1000u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// </w:t>
            </w: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可换为更精准的定时器计数</w:t>
            </w:r>
          </w:p>
          <w:p w14:paraId="76D52DF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Hall_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OnEdge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&amp;</w:t>
            </w:r>
            <w:proofErr w:type="spell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g_hall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Hall_ReadUVW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(),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now_us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6B5198A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}</w:t>
            </w:r>
          </w:p>
          <w:p w14:paraId="72BD3327" w14:textId="62B0C836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 w:hint="eastAsia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</w:tc>
      </w:tr>
    </w:tbl>
    <w:p w14:paraId="26BC847D" w14:textId="12CA9D6D" w:rsidR="005B13EE" w:rsidRDefault="005B13EE" w:rsidP="005B13EE">
      <w:pPr>
        <w:pStyle w:val="2"/>
      </w:pPr>
      <w:bookmarkStart w:id="13" w:name="_Toc208483190"/>
      <w:r>
        <w:rPr>
          <w:rFonts w:hint="eastAsia"/>
        </w:rPr>
        <w:lastRenderedPageBreak/>
        <w:t>控制代码</w:t>
      </w:r>
      <w:bookmarkEnd w:id="13"/>
    </w:p>
    <w:p w14:paraId="7CAB46BE" w14:textId="205AED41" w:rsidR="005B13EE" w:rsidRDefault="005B13EE" w:rsidP="005B13EE">
      <w:pPr>
        <w:pStyle w:val="0"/>
        <w:ind w:firstLine="480"/>
      </w:pPr>
      <w:r>
        <w:rPr>
          <w:rFonts w:hint="eastAsia"/>
        </w:rPr>
        <w:t>控制主要包含</w:t>
      </w:r>
      <w:r>
        <w:rPr>
          <w:rFonts w:hint="eastAsia"/>
        </w:rPr>
        <w:t xml:space="preserve"> 1. </w:t>
      </w:r>
      <w:r>
        <w:rPr>
          <w:rFonts w:hint="eastAsia"/>
        </w:rPr>
        <w:t>采样部分</w:t>
      </w:r>
      <w:r>
        <w:rPr>
          <w:rFonts w:hint="eastAsia"/>
        </w:rPr>
        <w:t xml:space="preserve"> 2. FOC</w:t>
      </w:r>
      <w:r>
        <w:rPr>
          <w:rFonts w:hint="eastAsia"/>
        </w:rPr>
        <w:t>部分</w:t>
      </w:r>
      <w:r>
        <w:rPr>
          <w:rFonts w:hint="eastAsia"/>
        </w:rPr>
        <w:t>(</w:t>
      </w:r>
      <w:r>
        <w:rPr>
          <w:rFonts w:hint="eastAsia"/>
        </w:rPr>
        <w:t>解耦</w:t>
      </w:r>
      <w:r>
        <w:rPr>
          <w:rFonts w:hint="eastAsia"/>
        </w:rPr>
        <w:t>) 3. SVPWM</w:t>
      </w:r>
      <w:r>
        <w:rPr>
          <w:rFonts w:hint="eastAsia"/>
        </w:rPr>
        <w:t>调制</w:t>
      </w:r>
    </w:p>
    <w:p w14:paraId="1AD2C94F" w14:textId="77777777" w:rsidR="005B13EE" w:rsidRDefault="005B13EE" w:rsidP="005B13EE">
      <w:pPr>
        <w:pStyle w:val="0"/>
        <w:ind w:firstLine="480"/>
      </w:pPr>
    </w:p>
    <w:p w14:paraId="3D4EE078" w14:textId="162F90F2" w:rsidR="005B13EE" w:rsidRDefault="005B13EE" w:rsidP="005B13EE">
      <w:pPr>
        <w:pStyle w:val="0"/>
        <w:ind w:firstLine="480"/>
      </w:pPr>
      <w:r>
        <w:rPr>
          <w:rFonts w:hint="eastAsia"/>
        </w:rPr>
        <w:t>采样主要使用</w:t>
      </w:r>
      <w:r>
        <w:rPr>
          <w:rFonts w:hint="eastAsia"/>
        </w:rPr>
        <w:t xml:space="preserve"> 3</w:t>
      </w:r>
      <w:r>
        <w:rPr>
          <w:rFonts w:hint="eastAsia"/>
        </w:rPr>
        <w:t>个通道的差分注入通道</w:t>
      </w:r>
      <w:r>
        <w:rPr>
          <w:rFonts w:hint="eastAsia"/>
        </w:rPr>
        <w:t>(</w:t>
      </w:r>
      <w:r>
        <w:rPr>
          <w:rFonts w:hint="eastAsia"/>
        </w:rPr>
        <w:t>用于采集电流数据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个通道的</w:t>
      </w:r>
      <w:r>
        <w:rPr>
          <w:rFonts w:hint="eastAsia"/>
        </w:rPr>
        <w:t>ADC</w:t>
      </w:r>
      <w:r>
        <w:rPr>
          <w:rFonts w:hint="eastAsia"/>
        </w:rPr>
        <w:t>单端采样</w:t>
      </w:r>
      <w:r>
        <w:rPr>
          <w:rFonts w:hint="eastAsia"/>
        </w:rPr>
        <w:t>(</w:t>
      </w:r>
      <w:r>
        <w:rPr>
          <w:rFonts w:hint="eastAsia"/>
        </w:rPr>
        <w:t>用于电压的采集</w:t>
      </w:r>
      <w:r>
        <w:rPr>
          <w:rFonts w:hint="eastAsia"/>
        </w:rPr>
        <w:t xml:space="preserve">) </w:t>
      </w:r>
      <w:r>
        <w:rPr>
          <w:rFonts w:hint="eastAsia"/>
        </w:rPr>
        <w:t>，以及一个总线电压采样</w:t>
      </w:r>
      <w:r>
        <w:rPr>
          <w:rFonts w:hint="eastAsia"/>
        </w:rPr>
        <w:t>(</w:t>
      </w:r>
      <w:r>
        <w:rPr>
          <w:rFonts w:hint="eastAsia"/>
        </w:rPr>
        <w:t>用于电压检测，过压欠压保护</w:t>
      </w:r>
      <w:r>
        <w:rPr>
          <w:rFonts w:hint="eastAsia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B13EE" w14:paraId="0688797D" w14:textId="77777777" w:rsidTr="005B13EE">
        <w:tc>
          <w:tcPr>
            <w:tcW w:w="8312" w:type="dxa"/>
            <w:shd w:val="clear" w:color="auto" w:fill="B4C6E7" w:themeFill="accent1" w:themeFillTint="66"/>
          </w:tcPr>
          <w:p w14:paraId="54100B25" w14:textId="2904B74F" w:rsidR="005B13EE" w:rsidRDefault="005B13EE" w:rsidP="005B13EE">
            <w:pPr>
              <w:pStyle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ADC</w:t>
            </w:r>
            <w:r>
              <w:rPr>
                <w:rFonts w:hint="eastAsia"/>
              </w:rPr>
              <w:t>采样</w:t>
            </w:r>
          </w:p>
        </w:tc>
      </w:tr>
      <w:tr w:rsidR="005B13EE" w14:paraId="4A838076" w14:textId="77777777" w:rsidTr="005B13EE">
        <w:tc>
          <w:tcPr>
            <w:tcW w:w="8312" w:type="dxa"/>
          </w:tcPr>
          <w:p w14:paraId="2BB547F0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FF"/>
                <w:kern w:val="0"/>
              </w:rPr>
              <w:t>static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uint32_t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HAL_RCC_ADC12_CLK_ENABLED=</w:t>
            </w:r>
            <w:proofErr w:type="gramStart"/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6495979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59E5F1D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HAL_ADC_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MspInit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ADC_HandleTypeDef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* </w:t>
            </w:r>
            <w:proofErr w:type="spellStart"/>
            <w:r w:rsidRPr="005B13EE">
              <w:rPr>
                <w:rFonts w:ascii="JetBrains Mono" w:hAnsi="JetBrains Mono" w:cs="JetBrains Mono"/>
                <w:color w:val="808080"/>
                <w:kern w:val="0"/>
              </w:rPr>
              <w:t>adcHandle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657BD1D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5A2D43C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158DDEA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proofErr w:type="spellStart"/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GPIO_InitTypeDef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GPIO_InitStruct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{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};</w:t>
            </w:r>
            <w:proofErr w:type="gramEnd"/>
          </w:p>
          <w:p w14:paraId="7EA32000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r w:rsidRPr="005B13EE">
              <w:rPr>
                <w:rFonts w:ascii="JetBrains Mono" w:hAnsi="JetBrains Mono" w:cs="JetBrains Mono"/>
                <w:color w:val="808080"/>
                <w:kern w:val="0"/>
              </w:rPr>
              <w:t>adcHandle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-&gt;Instance==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ADC1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530FABD1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{</w:t>
            </w:r>
          </w:p>
          <w:p w14:paraId="1B3F48A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BEGIN ADC1_MspInit 0 */</w:t>
            </w:r>
          </w:p>
          <w:p w14:paraId="65D3967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01415FD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END ADC1_MspInit 0 */</w:t>
            </w:r>
          </w:p>
          <w:p w14:paraId="44060BC0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/* ADC1 clock enable */</w:t>
            </w:r>
          </w:p>
          <w:p w14:paraId="36FDA66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  HAL_RCC_ADC12_CLK_ENABLED+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+;</w:t>
            </w:r>
            <w:proofErr w:type="gramEnd"/>
          </w:p>
          <w:p w14:paraId="3BE4D68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gramStart"/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HAL_RCC_ADC12_CLK_ENABLED==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1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){</w:t>
            </w:r>
          </w:p>
          <w:p w14:paraId="55075D4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 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__HAL_RCC_ADC12_CLK_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ENABLE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16922AE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  }</w:t>
            </w:r>
          </w:p>
          <w:p w14:paraId="0084F661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07EC9087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__HAL_RCC_GPIOF_CLK_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ENABLE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197141B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lastRenderedPageBreak/>
              <w:t>    /**ADC1 GPIO Configuration</w:t>
            </w:r>
          </w:p>
          <w:p w14:paraId="28F3EBE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PF11     ------&gt; ADC1_INP2</w:t>
            </w:r>
          </w:p>
          <w:p w14:paraId="30AED9B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*/</w:t>
            </w:r>
          </w:p>
          <w:p w14:paraId="3EE4532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GPIO_InitStruct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.Pin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GPIO_PIN_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11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856204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GPIO_InitStruct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.Mode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GPIO_MODE_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ANALOG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7B20E23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GPIO_InitStruct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.Pull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NOPULL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3793281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HAL_GPIO_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Init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, &amp;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GPIO_InitStruct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237567DA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6A1DCED7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BEGIN ADC1_MspInit 1 */</w:t>
            </w:r>
          </w:p>
          <w:p w14:paraId="1494F43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316A6B61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END ADC1_MspInit 1 */</w:t>
            </w:r>
          </w:p>
          <w:p w14:paraId="5AA629F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}</w:t>
            </w:r>
          </w:p>
          <w:p w14:paraId="33A4349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else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r w:rsidRPr="005B13EE">
              <w:rPr>
                <w:rFonts w:ascii="JetBrains Mono" w:hAnsi="JetBrains Mono" w:cs="JetBrains Mono"/>
                <w:color w:val="808080"/>
                <w:kern w:val="0"/>
              </w:rPr>
              <w:t>adcHandle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-&gt;Instance==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ADC2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3D8201C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{</w:t>
            </w:r>
          </w:p>
          <w:p w14:paraId="3F8B44B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BEGIN ADC2_MspInit 0 */</w:t>
            </w:r>
          </w:p>
          <w:p w14:paraId="5CD7683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4EC5A9A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END ADC2_MspInit 0 */</w:t>
            </w:r>
          </w:p>
          <w:p w14:paraId="100A0A77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/* ADC2 clock enable */</w:t>
            </w:r>
          </w:p>
          <w:p w14:paraId="6C4043C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  HAL_RCC_ADC12_CLK_ENABLED+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+;</w:t>
            </w:r>
            <w:proofErr w:type="gramEnd"/>
          </w:p>
          <w:p w14:paraId="7876281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gramStart"/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HAL_RCC_ADC12_CLK_ENABLED==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1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){</w:t>
            </w:r>
          </w:p>
          <w:p w14:paraId="67ED476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 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__HAL_RCC_ADC12_CLK_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ENABLE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14DA4D0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  }</w:t>
            </w:r>
          </w:p>
          <w:p w14:paraId="15C91DD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5F8AB25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__HAL_RCC_GPIOF_CLK_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ENABLE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66E7DF3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/**ADC2 GPIO Configuration</w:t>
            </w:r>
          </w:p>
          <w:p w14:paraId="686BECC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PF13     ------&gt; ADC2_INP2</w:t>
            </w:r>
          </w:p>
          <w:p w14:paraId="0F67119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*/</w:t>
            </w:r>
          </w:p>
          <w:p w14:paraId="001AA76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GPIO_InitStruct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.Pin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GPIO_PIN_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13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1994A9D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GPIO_InitStruct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.Mode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GPIO_MODE_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ANALOG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7744FA11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GPIO_InitStruct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.Pull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NOPULL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2C3A5FA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HAL_GPIO_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Init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, &amp;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GPIO_InitStruct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5673A6D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2DD4498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BEGIN ADC2_MspInit 1 */</w:t>
            </w:r>
          </w:p>
          <w:p w14:paraId="44161F41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1FB9DE9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END ADC2_MspInit 1 */</w:t>
            </w:r>
          </w:p>
          <w:p w14:paraId="389C7EB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}</w:t>
            </w:r>
          </w:p>
          <w:p w14:paraId="66B575F0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else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r w:rsidRPr="005B13EE">
              <w:rPr>
                <w:rFonts w:ascii="JetBrains Mono" w:hAnsi="JetBrains Mono" w:cs="JetBrains Mono"/>
                <w:color w:val="808080"/>
                <w:kern w:val="0"/>
              </w:rPr>
              <w:t>adcHandle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-&gt;Instance==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ADC3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5A7A5B0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{</w:t>
            </w:r>
          </w:p>
          <w:p w14:paraId="230298B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BEGIN ADC3_MspInit 0 */</w:t>
            </w:r>
          </w:p>
          <w:p w14:paraId="35A8C240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2630E61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END ADC3_MspInit 0 */</w:t>
            </w:r>
          </w:p>
          <w:p w14:paraId="3CF70BB1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/* ADC3 clock enable */</w:t>
            </w:r>
          </w:p>
          <w:p w14:paraId="6C886641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__HAL_RCC_ADC3_CLK_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ENABLE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47C7CD77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57221FD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lastRenderedPageBreak/>
              <w:t xml:space="preserve">   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__HAL_RCC_GPIOF_CLK_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ENABLE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532BDA70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__HAL_RCC_GPIOC_CLK_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ENABLE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5467CD0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/**ADC3 GPIO Configuration</w:t>
            </w:r>
          </w:p>
          <w:p w14:paraId="2D319DA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PF4     ------&gt; ADC3_INP9</w:t>
            </w:r>
          </w:p>
          <w:p w14:paraId="6379B8C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PF6     ------&gt; ADC3_INP8</w:t>
            </w:r>
          </w:p>
          <w:p w14:paraId="4FB385F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PF10     ------&gt; ADC3_INP6</w:t>
            </w:r>
          </w:p>
          <w:p w14:paraId="3527010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PF8     ------&gt; ADC3_INP7</w:t>
            </w:r>
          </w:p>
          <w:p w14:paraId="345EB75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PC3_C     ------&gt; ADC3_INP1</w:t>
            </w:r>
          </w:p>
          <w:p w14:paraId="30AC69F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*/</w:t>
            </w:r>
          </w:p>
          <w:p w14:paraId="616AB92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GPIO_InitStruct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.Pin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GPIO_PIN_4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|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GPIO_PIN_6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|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GPIO_PIN_10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|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GPIO_PIN_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8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64E918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GPIO_InitStruct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.Mode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GPIO_MODE_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ANALOG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1F32630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GPIO_InitStruct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.Pull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NOPULL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6B0ED697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HAL_GPIO_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Init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, &amp;</w:t>
            </w:r>
            <w:proofErr w:type="spellStart"/>
            <w:r w:rsidRPr="005B13EE">
              <w:rPr>
                <w:rFonts w:ascii="JetBrains Mono" w:hAnsi="JetBrains Mono" w:cs="JetBrains Mono"/>
                <w:color w:val="1F377F"/>
                <w:kern w:val="0"/>
              </w:rPr>
              <w:t>GPIO_InitStruct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334B5C2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6D1A792A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HAL_SYSCFG_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AnalogSwitchConfig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SYSCFG_SWITCH_PC3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SYSCFG_SWITCH_PC3_OPEN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2BA720E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45A6972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BEGIN ADC3_MspInit 1 */</w:t>
            </w:r>
          </w:p>
          <w:p w14:paraId="2300E34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741C9C5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END ADC3_MspInit 1 */</w:t>
            </w:r>
          </w:p>
          <w:p w14:paraId="08A5DB1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}</w:t>
            </w:r>
          </w:p>
          <w:p w14:paraId="5DD2F15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0082B88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31EF00C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HAL_ADC_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MspDeInit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5B13EE">
              <w:rPr>
                <w:rFonts w:ascii="JetBrains Mono" w:hAnsi="JetBrains Mono" w:cs="JetBrains Mono"/>
                <w:color w:val="2B91AF"/>
                <w:kern w:val="0"/>
              </w:rPr>
              <w:t>ADC_HandleTypeDef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* </w:t>
            </w:r>
            <w:proofErr w:type="spellStart"/>
            <w:r w:rsidRPr="005B13EE">
              <w:rPr>
                <w:rFonts w:ascii="JetBrains Mono" w:hAnsi="JetBrains Mono" w:cs="JetBrains Mono"/>
                <w:color w:val="808080"/>
                <w:kern w:val="0"/>
              </w:rPr>
              <w:t>adcHandle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38FD4F9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68E3713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787C32C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r w:rsidRPr="005B13EE">
              <w:rPr>
                <w:rFonts w:ascii="JetBrains Mono" w:hAnsi="JetBrains Mono" w:cs="JetBrains Mono"/>
                <w:color w:val="808080"/>
                <w:kern w:val="0"/>
              </w:rPr>
              <w:t>adcHandle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-&gt;Instance==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ADC1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4FB52C00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{</w:t>
            </w:r>
          </w:p>
          <w:p w14:paraId="7465D3E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BEGIN ADC1_MspDeInit 0 */</w:t>
            </w:r>
          </w:p>
          <w:p w14:paraId="017EAE2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73EB6C8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END ADC1_MspDeInit 0 */</w:t>
            </w:r>
          </w:p>
          <w:p w14:paraId="29AF3B8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    /* Peripheral </w:t>
            </w:r>
            <w:proofErr w:type="gram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clock</w:t>
            </w:r>
            <w:proofErr w:type="gram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disable */</w:t>
            </w:r>
          </w:p>
          <w:p w14:paraId="428B902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  HAL_RCC_ADC12_CLK_ENABLED-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-;</w:t>
            </w:r>
            <w:proofErr w:type="gramEnd"/>
          </w:p>
          <w:p w14:paraId="7F26B18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gramStart"/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HAL_RCC_ADC12_CLK_ENABLED==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){</w:t>
            </w:r>
          </w:p>
          <w:p w14:paraId="0A76C96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 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__HAL_RCC_ADC12_CLK_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DISABLE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0A18C05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  }</w:t>
            </w:r>
          </w:p>
          <w:p w14:paraId="7297C097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42C44BC7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/**ADC1 GPIO Configuration</w:t>
            </w:r>
          </w:p>
          <w:p w14:paraId="7F9BF2E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PF11     ------&gt; ADC1_INP2</w:t>
            </w:r>
          </w:p>
          <w:p w14:paraId="1CC33B93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*/</w:t>
            </w:r>
          </w:p>
          <w:p w14:paraId="08D1495A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HAL_GPIO_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DeInit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GPIO_PIN_11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5FF7B817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3D5E459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BEGIN ADC1_MspDeInit 1 */</w:t>
            </w:r>
          </w:p>
          <w:p w14:paraId="64A16A2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1F725D5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END ADC1_MspDeInit 1 */</w:t>
            </w:r>
          </w:p>
          <w:p w14:paraId="0174BB0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}</w:t>
            </w:r>
          </w:p>
          <w:p w14:paraId="7637301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else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r w:rsidRPr="005B13EE">
              <w:rPr>
                <w:rFonts w:ascii="JetBrains Mono" w:hAnsi="JetBrains Mono" w:cs="JetBrains Mono"/>
                <w:color w:val="808080"/>
                <w:kern w:val="0"/>
              </w:rPr>
              <w:t>adcHandle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-&gt;Instance==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ADC2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3E3CBF91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{</w:t>
            </w:r>
          </w:p>
          <w:p w14:paraId="3B8E018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BEGIN ADC2_MspDeInit 0 */</w:t>
            </w:r>
          </w:p>
          <w:p w14:paraId="51DE834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605FC4D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END ADC2_MspDeInit 0 */</w:t>
            </w:r>
          </w:p>
          <w:p w14:paraId="55102C5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    /* Peripheral </w:t>
            </w:r>
            <w:proofErr w:type="gram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clock</w:t>
            </w:r>
            <w:proofErr w:type="gram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disable */</w:t>
            </w:r>
          </w:p>
          <w:p w14:paraId="688238E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  HAL_RCC_ADC12_CLK_ENABLED-</w:t>
            </w:r>
            <w:proofErr w:type="gramStart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-;</w:t>
            </w:r>
            <w:proofErr w:type="gramEnd"/>
          </w:p>
          <w:p w14:paraId="66CE0FAB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gramStart"/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HAL_RCC_ADC12_CLK_ENABLED==</w:t>
            </w:r>
            <w:r w:rsidRPr="005B13EE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){</w:t>
            </w:r>
          </w:p>
          <w:p w14:paraId="0A3C08D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 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__HAL_RCC_ADC12_CLK_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DISABLE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3C2BBAE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  }</w:t>
            </w:r>
          </w:p>
          <w:p w14:paraId="74AF175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7C1F97D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/**ADC2 GPIO Configuration</w:t>
            </w:r>
          </w:p>
          <w:p w14:paraId="6310B2C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PF13     ------&gt; ADC2_INP2</w:t>
            </w:r>
          </w:p>
          <w:p w14:paraId="12A8360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*/</w:t>
            </w:r>
          </w:p>
          <w:p w14:paraId="5A2D259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HAL_GPIO_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DeInit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GPIO_PIN_13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110838E0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037A982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BEGIN ADC2_MspDeInit 1 */</w:t>
            </w:r>
          </w:p>
          <w:p w14:paraId="112B110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3C3896E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END ADC2_MspDeInit 1 */</w:t>
            </w:r>
          </w:p>
          <w:p w14:paraId="6202DF1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}</w:t>
            </w:r>
          </w:p>
          <w:p w14:paraId="2335126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else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5B13EE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r w:rsidRPr="005B13EE">
              <w:rPr>
                <w:rFonts w:ascii="JetBrains Mono" w:hAnsi="JetBrains Mono" w:cs="JetBrains Mono"/>
                <w:color w:val="808080"/>
                <w:kern w:val="0"/>
              </w:rPr>
              <w:t>adcHandle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-&gt;Instance==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ADC3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4610CBB8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  {</w:t>
            </w:r>
          </w:p>
          <w:p w14:paraId="0D642FC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BEGIN ADC3_MspDeInit 0 */</w:t>
            </w:r>
          </w:p>
          <w:p w14:paraId="578AC32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016CCC4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END ADC3_MspDeInit 0 */</w:t>
            </w:r>
          </w:p>
          <w:p w14:paraId="45E5092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    /* Peripheral </w:t>
            </w:r>
            <w:proofErr w:type="gramStart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clock</w:t>
            </w:r>
            <w:proofErr w:type="gramEnd"/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 xml:space="preserve"> disable */</w:t>
            </w:r>
          </w:p>
          <w:p w14:paraId="7E9DA6D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__HAL_RCC_ADC3_CLK_</w:t>
            </w:r>
            <w:proofErr w:type="gramStart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DISABLE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01175557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77319131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/**ADC3 GPIO Configuration</w:t>
            </w:r>
          </w:p>
          <w:p w14:paraId="439BF38C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PF4     ------&gt; ADC3_INP9</w:t>
            </w:r>
          </w:p>
          <w:p w14:paraId="50DB12B5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PF6     ------&gt; ADC3_INP8</w:t>
            </w:r>
          </w:p>
          <w:p w14:paraId="7F698337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PF10     ------&gt; ADC3_INP6</w:t>
            </w:r>
          </w:p>
          <w:p w14:paraId="0DDBD08A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PF8     ------&gt; ADC3_INP7</w:t>
            </w:r>
          </w:p>
          <w:p w14:paraId="44DC05D7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PC3_C     ------&gt; ADC3_INP1</w:t>
            </w:r>
          </w:p>
          <w:p w14:paraId="47D8DC6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  */</w:t>
            </w:r>
          </w:p>
          <w:p w14:paraId="658D1AD6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HAL_GPIO_</w:t>
            </w:r>
            <w:proofErr w:type="gramStart"/>
            <w:r w:rsidRPr="005B13EE">
              <w:rPr>
                <w:rFonts w:ascii="JetBrains Mono" w:hAnsi="JetBrains Mono" w:cs="JetBrains Mono"/>
                <w:color w:val="74531F"/>
                <w:kern w:val="0"/>
              </w:rPr>
              <w:t>DeInit</w:t>
            </w:r>
            <w:proofErr w:type="spellEnd"/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GPIOF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GPIO_PIN_4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|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GPIO_PIN_6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|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GPIO_PIN_10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|</w:t>
            </w:r>
            <w:r w:rsidRPr="005B13EE">
              <w:rPr>
                <w:rFonts w:ascii="JetBrains Mono" w:hAnsi="JetBrains Mono" w:cs="JetBrains Mono"/>
                <w:color w:val="8A1BFF"/>
                <w:kern w:val="0"/>
              </w:rPr>
              <w:t>GPIO_PIN_8</w:t>
            </w: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714B6A6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753D78AF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BEGIN ADC3_MspDeInit 1 */</w:t>
            </w:r>
          </w:p>
          <w:p w14:paraId="524BC33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3F8DEA21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  /* USER CODE END ADC3_MspDeInit 1 */</w:t>
            </w:r>
          </w:p>
          <w:p w14:paraId="425BCE34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lastRenderedPageBreak/>
              <w:t>  }</w:t>
            </w:r>
          </w:p>
          <w:p w14:paraId="57026F0A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136ABDC9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00FF71C2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/* USER CODE BEGIN 1 */</w:t>
            </w:r>
          </w:p>
          <w:p w14:paraId="62BBD99E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5B9880CD" w14:textId="77777777" w:rsidR="005B13EE" w:rsidRPr="005B13EE" w:rsidRDefault="005B13EE" w:rsidP="005B13EE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5B13EE">
              <w:rPr>
                <w:rFonts w:ascii="JetBrains Mono" w:hAnsi="JetBrains Mono" w:cs="JetBrains Mono"/>
                <w:color w:val="008000"/>
                <w:kern w:val="0"/>
              </w:rPr>
              <w:t>/* USER CODE END 1 */</w:t>
            </w:r>
          </w:p>
          <w:p w14:paraId="3CA96B3B" w14:textId="77777777" w:rsidR="005B13EE" w:rsidRPr="005B13EE" w:rsidRDefault="005B13EE" w:rsidP="005B13EE">
            <w:pPr>
              <w:pStyle w:val="0"/>
              <w:ind w:firstLineChars="0" w:firstLine="0"/>
              <w:rPr>
                <w:rFonts w:hint="eastAsia"/>
              </w:rPr>
            </w:pPr>
          </w:p>
        </w:tc>
      </w:tr>
    </w:tbl>
    <w:p w14:paraId="540FB3FA" w14:textId="49E24BF9" w:rsidR="005B13EE" w:rsidRDefault="005B13EE" w:rsidP="005B13EE">
      <w:pPr>
        <w:pStyle w:val="0"/>
        <w:ind w:firstLine="480"/>
      </w:pPr>
      <w:r>
        <w:rPr>
          <w:rFonts w:hint="eastAsia"/>
        </w:rPr>
        <w:lastRenderedPageBreak/>
        <w:t>FOC</w:t>
      </w:r>
      <w:r>
        <w:rPr>
          <w:rFonts w:hint="eastAsia"/>
        </w:rPr>
        <w:t>部分主要实现</w:t>
      </w:r>
      <w:r>
        <w:rPr>
          <w:rFonts w:hint="eastAsia"/>
        </w:rPr>
        <w:t xml:space="preserve"> 1. </w:t>
      </w:r>
      <w:r>
        <w:rPr>
          <w:rFonts w:hint="eastAsia"/>
        </w:rPr>
        <w:t>三相电流的采样，</w:t>
      </w:r>
      <w:r>
        <w:rPr>
          <w:rFonts w:hint="eastAsia"/>
        </w:rPr>
        <w:t>HALL</w:t>
      </w:r>
      <w:r>
        <w:rPr>
          <w:rFonts w:hint="eastAsia"/>
        </w:rPr>
        <w:t>传感器获取转子位置</w:t>
      </w:r>
      <w:r>
        <w:rPr>
          <w:rFonts w:hint="eastAsia"/>
        </w:rPr>
        <w:t>/</w:t>
      </w:r>
      <w:r>
        <w:rPr>
          <w:rFonts w:hint="eastAsia"/>
        </w:rPr>
        <w:t>速度</w:t>
      </w:r>
    </w:p>
    <w:p w14:paraId="2D3DC430" w14:textId="2C55045B" w:rsidR="005B13EE" w:rsidRDefault="005B13EE" w:rsidP="005B13EE">
      <w:pPr>
        <w:pStyle w:val="0"/>
        <w:ind w:firstLine="480"/>
      </w:pPr>
      <w:r>
        <w:rPr>
          <w:rFonts w:hint="eastAsia"/>
        </w:rPr>
        <w:t xml:space="preserve">2. </w:t>
      </w:r>
      <w:r>
        <w:rPr>
          <w:rFonts w:hint="eastAsia"/>
        </w:rPr>
        <w:t>坐标变换</w:t>
      </w:r>
      <w:r>
        <w:rPr>
          <w:rFonts w:hint="eastAsia"/>
        </w:rPr>
        <w:t>(Clarke</w:t>
      </w:r>
      <w:r>
        <w:rPr>
          <w:rFonts w:hint="eastAsia"/>
        </w:rPr>
        <w:t>变换和</w:t>
      </w:r>
      <w:r>
        <w:rPr>
          <w:rFonts w:hint="eastAsia"/>
        </w:rPr>
        <w:t>Park</w:t>
      </w:r>
      <w:r>
        <w:rPr>
          <w:rFonts w:hint="eastAsia"/>
        </w:rPr>
        <w:t>变换</w:t>
      </w:r>
      <w:r>
        <w:rPr>
          <w:rFonts w:hint="eastAsia"/>
        </w:rPr>
        <w:t>)</w:t>
      </w:r>
      <w:r w:rsidR="00824FB2">
        <w:rPr>
          <w:rFonts w:hint="eastAsia"/>
        </w:rPr>
        <w:t xml:space="preserve"> 3. </w:t>
      </w:r>
      <w:r w:rsidR="00824FB2">
        <w:rPr>
          <w:rFonts w:hint="eastAsia"/>
        </w:rPr>
        <w:t>控制环路</w:t>
      </w:r>
      <w:r w:rsidR="00824FB2">
        <w:rPr>
          <w:rFonts w:hint="eastAsia"/>
        </w:rPr>
        <w:t>(</w:t>
      </w:r>
      <w:r w:rsidR="00824FB2">
        <w:rPr>
          <w:rFonts w:hint="eastAsia"/>
        </w:rPr>
        <w:t>速度外环，电流内环</w:t>
      </w:r>
      <w:r w:rsidR="00824FB2">
        <w:rPr>
          <w:rFonts w:hint="eastAsia"/>
        </w:rPr>
        <w:t xml:space="preserve">) </w:t>
      </w:r>
    </w:p>
    <w:p w14:paraId="79002717" w14:textId="3F0A240E" w:rsidR="00824FB2" w:rsidRDefault="00824FB2" w:rsidP="005B13EE">
      <w:pPr>
        <w:pStyle w:val="0"/>
        <w:ind w:firstLine="480"/>
      </w:pPr>
      <w:r>
        <w:rPr>
          <w:rFonts w:hint="eastAsia"/>
        </w:rPr>
        <w:t>后期经过逆</w:t>
      </w:r>
      <w:r>
        <w:rPr>
          <w:rFonts w:hint="eastAsia"/>
        </w:rPr>
        <w:t>Park</w:t>
      </w:r>
      <w:r>
        <w:rPr>
          <w:rFonts w:hint="eastAsia"/>
        </w:rPr>
        <w:t>变换回到</w:t>
      </w:r>
      <w:r w:rsidRPr="00824FB2">
        <w:rPr>
          <w:position w:val="-12"/>
        </w:rPr>
        <w:object w:dxaOrig="449" w:dyaOrig="357" w14:anchorId="32EC3917">
          <v:shape id="_x0000_i1029" type="#_x0000_t75" style="width:22.55pt;height:17.75pt" o:ole="">
            <v:imagedata r:id="rId38" o:title=""/>
          </v:shape>
          <o:OLEObject Type="Embed" ProgID="Equation.AxMath" ShapeID="_x0000_i1029" DrawAspect="Content" ObjectID="_1819096074" r:id="rId39"/>
        </w:object>
      </w:r>
      <w:r>
        <w:rPr>
          <w:rFonts w:hint="eastAsia"/>
        </w:rPr>
        <w:t>两相静止坐标系生成三相</w:t>
      </w:r>
      <w:r>
        <w:rPr>
          <w:rFonts w:hint="eastAsia"/>
        </w:rPr>
        <w:t>PWM</w:t>
      </w:r>
      <w:r>
        <w:rPr>
          <w:rFonts w:hint="eastAsia"/>
        </w:rPr>
        <w:t>占空比，即</w:t>
      </w:r>
      <w:r>
        <w:rPr>
          <w:rFonts w:hint="eastAsia"/>
        </w:rPr>
        <w:t>SVPWM</w:t>
      </w:r>
      <w:r>
        <w:rPr>
          <w:rFonts w:hint="eastAsia"/>
        </w:rPr>
        <w:t>调制。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302"/>
      </w:tblGrid>
      <w:tr w:rsidR="00824FB2" w14:paraId="01B357D3" w14:textId="77777777" w:rsidTr="00824FB2">
        <w:tc>
          <w:tcPr>
            <w:tcW w:w="8312" w:type="dxa"/>
            <w:shd w:val="clear" w:color="auto" w:fill="B4C6E7" w:themeFill="accent1" w:themeFillTint="66"/>
          </w:tcPr>
          <w:p w14:paraId="42563EC8" w14:textId="1496C4C4" w:rsidR="00824FB2" w:rsidRDefault="00824FB2" w:rsidP="005B13EE">
            <w:pPr>
              <w:pStyle w:val="0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FOC.c</w:t>
            </w:r>
            <w:proofErr w:type="spellEnd"/>
          </w:p>
        </w:tc>
      </w:tr>
      <w:tr w:rsidR="00824FB2" w14:paraId="35421293" w14:textId="77777777" w:rsidTr="00824FB2">
        <w:tc>
          <w:tcPr>
            <w:tcW w:w="8312" w:type="dxa"/>
          </w:tcPr>
          <w:p w14:paraId="28D0F50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#include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E21F1F"/>
                <w:kern w:val="0"/>
              </w:rPr>
              <w:t>"</w:t>
            </w:r>
            <w:proofErr w:type="spellStart"/>
            <w:r w:rsidRPr="00824FB2">
              <w:rPr>
                <w:rFonts w:ascii="JetBrains Mono" w:hAnsi="JetBrains Mono" w:cs="JetBrains Mono"/>
                <w:color w:val="A31515"/>
                <w:kern w:val="0"/>
              </w:rPr>
              <w:t>foc.h</w:t>
            </w:r>
            <w:proofErr w:type="spellEnd"/>
            <w:r w:rsidRPr="00824FB2">
              <w:rPr>
                <w:rFonts w:ascii="JetBrains Mono" w:hAnsi="JetBrains Mono" w:cs="JetBrains Mono"/>
                <w:color w:val="E21F1F"/>
                <w:kern w:val="0"/>
              </w:rPr>
              <w:t>"</w:t>
            </w:r>
          </w:p>
          <w:p w14:paraId="7355D4E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#include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E21F1F"/>
                <w:kern w:val="0"/>
              </w:rPr>
              <w:t>&lt;</w:t>
            </w:r>
            <w:proofErr w:type="spellStart"/>
            <w:r w:rsidRPr="00824FB2">
              <w:rPr>
                <w:rFonts w:ascii="JetBrains Mono" w:hAnsi="JetBrains Mono" w:cs="JetBrains Mono"/>
                <w:color w:val="A31515"/>
                <w:kern w:val="0"/>
              </w:rPr>
              <w:t>math.h</w:t>
            </w:r>
            <w:proofErr w:type="spellEnd"/>
            <w:r w:rsidRPr="00824FB2">
              <w:rPr>
                <w:rFonts w:ascii="JetBrains Mono" w:hAnsi="JetBrains Mono" w:cs="JetBrains Mono"/>
                <w:color w:val="E21F1F"/>
                <w:kern w:val="0"/>
              </w:rPr>
              <w:t>&gt;</w:t>
            </w:r>
          </w:p>
          <w:p w14:paraId="3ED59250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225ACC39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/* ============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工具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============ */</w:t>
            </w:r>
          </w:p>
          <w:p w14:paraId="10597349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#ifndef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M_PI</w:t>
            </w:r>
          </w:p>
          <w:p w14:paraId="52A8836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#define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M_PI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3.14159265358979323846f</w:t>
            </w:r>
          </w:p>
          <w:p w14:paraId="25C6A026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#endif</w:t>
            </w:r>
          </w:p>
          <w:p w14:paraId="4FFAAA72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static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inline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clampf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x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lo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hi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) { </w:t>
            </w:r>
            <w:r w:rsidRPr="00824FB2">
              <w:rPr>
                <w:rFonts w:ascii="JetBrains Mono" w:hAnsi="JetBrains Mono" w:cs="JetBrains Mono"/>
                <w:color w:val="8F08C4"/>
                <w:kern w:val="0"/>
              </w:rPr>
              <w:t>return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x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&lt;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lo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) ?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lo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: ((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x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&gt;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hi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) ?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hi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: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x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 }</w:t>
            </w:r>
          </w:p>
          <w:p w14:paraId="5E69ACA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1712842D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/* Clarke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（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A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相对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α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）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3C657A9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static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inline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clarke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a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b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1C1C5D8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073BDA42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(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// ia+ib+ic≈0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时，可只用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ia,ib</w:t>
            </w:r>
            <w:proofErr w:type="spellEnd"/>
          </w:p>
          <w:p w14:paraId="1E30D8E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a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2FD5E2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b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(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+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2.0f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 * (-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0.5773502691896258f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// -1/√3</w:t>
            </w:r>
          </w:p>
          <w:p w14:paraId="5D12926D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2C8854A3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0523C06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/* Park */</w:t>
            </w:r>
          </w:p>
          <w:p w14:paraId="47997C1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static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inline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park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a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b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q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663B946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16B8A61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a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+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gram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b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44C840B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q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-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a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+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gram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b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1681C40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2210A6A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73D73C79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/*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逆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Park */</w:t>
            </w:r>
          </w:p>
          <w:p w14:paraId="2337D0F0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static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inline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inv_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park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q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a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b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2F575F1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lastRenderedPageBreak/>
              <w:t>{</w:t>
            </w:r>
          </w:p>
          <w:p w14:paraId="45E75E9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a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-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gram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q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8242536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b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+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gram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q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7DB47376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0EBE76D2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3BE120F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/* PI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（带积分抗风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up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）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46BB8DC9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static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inline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pi_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step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err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kp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ki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inte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out_min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out_max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dt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243B25D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0C28AB4A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u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kp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err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+ (*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inte</w:t>
            </w:r>
            <w:proofErr w:type="spellEnd"/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  <w:proofErr w:type="gramEnd"/>
          </w:p>
          <w:p w14:paraId="0F3FF01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sat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clampf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u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out_min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out_max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22EAF47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    /*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仅在未饱和或有利于脱饱和方向时积分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2AB0EC4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anti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(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sat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==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u</w:t>
            </w:r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 ?</w:t>
            </w:r>
            <w:proofErr w:type="gram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1.0f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:</w:t>
            </w:r>
            <w:proofErr w:type="gram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</w:p>
          <w:p w14:paraId="6064DCA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*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inte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+=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anti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(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ki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err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dt</w:t>
            </w:r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  <w:proofErr w:type="gramEnd"/>
          </w:p>
          <w:p w14:paraId="18718E0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F08C4"/>
                <w:kern w:val="0"/>
              </w:rPr>
              <w:t>return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sat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76214C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68C3202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20B48109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/* ============ API ============ */</w:t>
            </w:r>
          </w:p>
          <w:p w14:paraId="47C6F11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FOC_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Init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FOC_Ctrl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fs_hz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uint8_t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pole_pairs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vdc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361BC963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6309A01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dt_s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1.0f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/ ((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fs_hz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&gt;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 ?</w:t>
            </w:r>
            <w:proofErr w:type="gram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fs_hz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: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20000.0f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0350B83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decim_spd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20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4AB76EC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cnt_spd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//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每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20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次电流环（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1 kHz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）走一次速度环</w:t>
            </w:r>
          </w:p>
          <w:p w14:paraId="7A223BA9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pole_pairs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pole_</w:t>
            </w:r>
            <w:proofErr w:type="gram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pairs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0E57B20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-&gt;vdc = </w:t>
            </w:r>
            <w:proofErr w:type="gram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vdc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555F5F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rpm_ref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DCAA1E8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rpm_meas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41B2278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6AA4707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    /*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经验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PI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（起步值，后续可整定）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417B6510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kp_id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5f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35E0FCD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ki_id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200.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13519343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kp_iq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5f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3B8B372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ki_iq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200.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66D077E9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kp_spd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02f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6695192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ki_spd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8f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00F3FD5D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2B4B91B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int_id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int_iq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int_spd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0D228E93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id_ref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01C4620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iq_ref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65F06BD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id_meas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iq_meas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366AE8D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vd_cmd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vq_cmd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2543454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20C62192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    /*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相电压限幅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~ 0.577*Vdc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（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SVPWM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最大线电压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→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相电压）</w:t>
            </w:r>
            <w:proofErr w:type="gramStart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再留裕量</w:t>
            </w:r>
            <w:proofErr w:type="gramEnd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6C0290EA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lastRenderedPageBreak/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v_lim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0.5f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gram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vdc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397E47A9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3C8FF28A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theta_e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7958714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sin_th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0FF504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cos_th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1.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6DB8256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v_alpha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4C810B82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v_beta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0DA3618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4FE24A9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37538F8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FOC_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SetSpeedRef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FOC_Ctrl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rpm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) {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rpm_ref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rpm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 }</w:t>
            </w:r>
          </w:p>
          <w:p w14:paraId="1BB68C6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FOC_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UpdateAngle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FOC_Ctrl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theta_e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453635F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4BC24FE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theta_e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theta_</w:t>
            </w:r>
            <w:proofErr w:type="gram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e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788029B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sin_th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sinf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theta_e</w:t>
            </w:r>
            <w:proofErr w:type="spellEnd"/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  <w:proofErr w:type="gramEnd"/>
          </w:p>
          <w:p w14:paraId="67CCE7F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cos_th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cosf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theta_e</w:t>
            </w:r>
            <w:proofErr w:type="spellEnd"/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  <w:proofErr w:type="gramEnd"/>
          </w:p>
          <w:p w14:paraId="3AEB8EBA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79CF3E8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FOC_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UpdateVdc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FOC_Ctrl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vdc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1E9F7DE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67AE59FD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vdc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&gt;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1.f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26BF32E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{</w:t>
            </w:r>
          </w:p>
          <w:p w14:paraId="1010824A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-&gt;vdc = </w:t>
            </w:r>
            <w:proofErr w:type="gram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vdc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6463177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v_lim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0.5f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gram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vdc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48880E1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}</w:t>
            </w:r>
          </w:p>
          <w:p w14:paraId="26925F3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585C151A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5FA268E6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int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FOC_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ShouldRunSpeedLoop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FOC_Ctrl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) { </w:t>
            </w:r>
            <w:r w:rsidRPr="00824FB2">
              <w:rPr>
                <w:rFonts w:ascii="JetBrains Mono" w:hAnsi="JetBrains Mono" w:cs="JetBrains Mono"/>
                <w:color w:val="8F08C4"/>
                <w:kern w:val="0"/>
              </w:rPr>
              <w:t>return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(++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cnt_spd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&gt;=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decim_spd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 }</w:t>
            </w:r>
          </w:p>
          <w:p w14:paraId="749F335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1A809C9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FOC_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StepSpeedLoop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FOC_Ctrl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53052C58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088308B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cnt_spd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25F2C2D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    /*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速度反馈（来自霍尔的电角频率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→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机械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rpm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）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6D291122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rpm_meas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SpeedFeedback_FromHall_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RPM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5B83488D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gramStart"/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proofErr w:type="gram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err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rpm_ref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-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rpm_meas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</w:p>
          <w:p w14:paraId="56832529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    /*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输出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Iq_ref</w:t>
            </w:r>
            <w:proofErr w:type="spellEnd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（电流单位安培）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——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注意后续你要根据电机额定电流调整限幅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00356AD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iq_ref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pi_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step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err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kp_spd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ki_spd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&amp;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int_spd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-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10.0f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+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10.0f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dt_s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decim_spd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1C51796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iq_ref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iq_</w:t>
            </w:r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ref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7CAA309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id_ref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/*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弱磁先不做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2816FB7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14BA6372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4D85C403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FOC_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StepCurrentLoop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FOC_Ctrl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1FBD786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lastRenderedPageBreak/>
              <w:t>{</w:t>
            </w:r>
          </w:p>
          <w:p w14:paraId="42C04AE0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    /* 1)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读取三相电流（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A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）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6605563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ia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ib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ic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75C8F92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PhaseCurrent_Read_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ABC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&amp;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ia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&amp;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ib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&amp;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ic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3A0A6AF0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3CB54E1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    /* 2) Clarke → Park */</w:t>
            </w:r>
          </w:p>
          <w:p w14:paraId="12814DC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a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b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05909B9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clarke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ia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ib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ic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&amp;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a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&amp;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b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17ADA55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q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7BAD620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park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a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b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sin_th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cos_th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&amp;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&amp;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q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4597B6A9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id_meas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684749B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iq_meas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q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11E4910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089DA52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    /* 3) Id, </w:t>
            </w:r>
            <w:proofErr w:type="spellStart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Iq</w:t>
            </w:r>
            <w:proofErr w:type="spellEnd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双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PI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（单位：电压）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22D64FB8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pi_step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id_ref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-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kp_id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ki_id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&amp;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int_id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-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v_lim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+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v_lim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dt_s</w:t>
            </w:r>
            <w:proofErr w:type="spellEnd"/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  <w:proofErr w:type="gramEnd"/>
          </w:p>
          <w:p w14:paraId="12BD0B4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vq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pi_step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iq_ref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-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q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kp_iq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ki_iq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&amp;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int_iq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-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v_lim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+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v_lim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dt_s</w:t>
            </w:r>
            <w:proofErr w:type="spellEnd"/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  <w:proofErr w:type="gramEnd"/>
          </w:p>
          <w:p w14:paraId="7967716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10771E0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    /* 4)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逆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Park → αβ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，相电压限幅（圆限幅）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44C75AF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2EF8A113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inv_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park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vq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sin_th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cos_th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&amp;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 &amp;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1348215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mag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sqrtf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+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51347686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vmax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0.577f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-&gt;vdc;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// SVPWM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可用相电压峰值</w:t>
            </w:r>
          </w:p>
          <w:p w14:paraId="64B3E40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mag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&gt;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vmax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&amp;&amp;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mag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&gt;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1e-6f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6440736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{</w:t>
            </w:r>
          </w:p>
          <w:p w14:paraId="179733F8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k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vmax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/ </w:t>
            </w:r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mag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1EB181D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   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*= </w:t>
            </w:r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k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1ACFF426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   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*= </w:t>
            </w:r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k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36D608C2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}</w:t>
            </w:r>
          </w:p>
          <w:p w14:paraId="4C1AC1B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3987192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v_alpha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0EDD789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v_beta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6167F6E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6C779850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431B2F32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/* ============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弱符号：把你的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ADC/Hall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接上即可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============ */</w:t>
            </w:r>
          </w:p>
          <w:p w14:paraId="04EE6E0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__attribute__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((weak))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PhaseCurrent_Read_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ABC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49FED1DD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4FC5D949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    /* TODO: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换成你的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ADC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结果（单位安培，去偏置，方向一致性）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742DA2BA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*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15C8B84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*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0523543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*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7CD2316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26BDB24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lastRenderedPageBreak/>
              <w:t>__attribute__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((weak))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BusVoltage_Read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566E203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59D7D66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    /* TODO: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读取母线电压（例如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ADC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量测换算）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*/</w:t>
            </w:r>
          </w:p>
          <w:p w14:paraId="4849B64A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F08C4"/>
                <w:kern w:val="0"/>
              </w:rPr>
              <w:t>return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24.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4EE3128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784B3A48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__attribute__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((weak))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SpeedFeedback_FromHall_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RPM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7907C98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3ACC078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    /* TODO: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可直接返回你的霍尔模块计算的机械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rpm */</w:t>
            </w:r>
          </w:p>
          <w:p w14:paraId="404AAAA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F08C4"/>
                <w:kern w:val="0"/>
              </w:rPr>
              <w:t>return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0B80A660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583CF2F9" w14:textId="77777777" w:rsidR="00824FB2" w:rsidRDefault="00824FB2" w:rsidP="005B13EE">
            <w:pPr>
              <w:pStyle w:val="0"/>
              <w:ind w:firstLineChars="0" w:firstLine="0"/>
              <w:rPr>
                <w:rFonts w:hint="eastAsia"/>
              </w:rPr>
            </w:pPr>
          </w:p>
        </w:tc>
      </w:tr>
    </w:tbl>
    <w:p w14:paraId="4B8692B9" w14:textId="14B3FB8A" w:rsidR="00824FB2" w:rsidRDefault="00824FB2" w:rsidP="00824FB2">
      <w:pPr>
        <w:pStyle w:val="0"/>
        <w:numPr>
          <w:ilvl w:val="0"/>
          <w:numId w:val="42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SVPWM</w:t>
      </w:r>
      <w:r>
        <w:rPr>
          <w:rFonts w:hint="eastAsia"/>
        </w:rPr>
        <w:t>调制部分，通过先前</w:t>
      </w:r>
      <w:r>
        <w:rPr>
          <w:rFonts w:hint="eastAsia"/>
        </w:rPr>
        <w:t>FOC</w:t>
      </w:r>
      <w:r>
        <w:rPr>
          <w:rFonts w:hint="eastAsia"/>
        </w:rPr>
        <w:t>的</w:t>
      </w:r>
      <w:proofErr w:type="spellStart"/>
      <w:r>
        <w:rPr>
          <w:rFonts w:hint="eastAsia"/>
        </w:rPr>
        <w:t>dq</w:t>
      </w:r>
      <w:proofErr w:type="spellEnd"/>
      <w:r>
        <w:rPr>
          <w:rFonts w:hint="eastAsia"/>
        </w:rPr>
        <w:t>数据，逆</w:t>
      </w:r>
      <w:r>
        <w:rPr>
          <w:rFonts w:hint="eastAsia"/>
        </w:rPr>
        <w:t>Park</w:t>
      </w:r>
      <w:r>
        <w:rPr>
          <w:rFonts w:hint="eastAsia"/>
        </w:rPr>
        <w:t>变换回到</w:t>
      </w:r>
      <w:r w:rsidRPr="00824FB2">
        <w:rPr>
          <w:position w:val="-12"/>
        </w:rPr>
        <w:object w:dxaOrig="449" w:dyaOrig="357" w14:anchorId="1D77888B">
          <v:shape id="_x0000_i1042" type="#_x0000_t75" style="width:22.55pt;height:17.75pt" o:ole="">
            <v:imagedata r:id="rId38" o:title=""/>
          </v:shape>
          <o:OLEObject Type="Embed" ProgID="Equation.AxMath" ShapeID="_x0000_i1042" DrawAspect="Content" ObjectID="_1819096075" r:id="rId40"/>
        </w:object>
      </w:r>
      <w:r>
        <w:rPr>
          <w:rFonts w:hint="eastAsia"/>
        </w:rPr>
        <w:t>坐标系，然后根据</w:t>
      </w:r>
      <w:r>
        <w:rPr>
          <w:rFonts w:hint="eastAsia"/>
        </w:rPr>
        <w:t>8</w:t>
      </w:r>
      <w:r>
        <w:rPr>
          <w:rFonts w:hint="eastAsia"/>
        </w:rPr>
        <w:t>个开关矢量，加上不同的</w:t>
      </w:r>
      <w:r w:rsidRPr="00824FB2">
        <w:rPr>
          <w:position w:val="-12"/>
        </w:rPr>
        <w:object w:dxaOrig="341" w:dyaOrig="357" w14:anchorId="4904CB0D">
          <v:shape id="_x0000_i1039" type="#_x0000_t75" style="width:17.2pt;height:17.75pt" o:ole="">
            <v:imagedata r:id="rId41" o:title=""/>
          </v:shape>
          <o:OLEObject Type="Embed" ProgID="Equation.AxMath" ShapeID="_x0000_i1039" DrawAspect="Content" ObjectID="_1819096076" r:id="rId42"/>
        </w:object>
      </w:r>
      <w:r>
        <w:rPr>
          <w:rFonts w:hint="eastAsia"/>
        </w:rPr>
        <w:t>作用，合成任意空间矢量，从而合成接近圆形的旋转磁场。</w:t>
      </w:r>
    </w:p>
    <w:p w14:paraId="4768857B" w14:textId="77777777" w:rsidR="00824FB2" w:rsidRDefault="00824FB2" w:rsidP="00824FB2">
      <w:pPr>
        <w:pStyle w:val="0"/>
        <w:ind w:firstLineChars="0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302"/>
      </w:tblGrid>
      <w:tr w:rsidR="00824FB2" w14:paraId="2E759232" w14:textId="77777777" w:rsidTr="00824FB2">
        <w:tc>
          <w:tcPr>
            <w:tcW w:w="8312" w:type="dxa"/>
            <w:shd w:val="clear" w:color="auto" w:fill="B4C6E7" w:themeFill="accent1" w:themeFillTint="66"/>
          </w:tcPr>
          <w:p w14:paraId="0AAD1E71" w14:textId="6E7E3F3E" w:rsidR="00824FB2" w:rsidRDefault="00824FB2" w:rsidP="00824FB2">
            <w:pPr>
              <w:pStyle w:val="0"/>
              <w:ind w:firstLineChars="0" w:firstLine="0"/>
              <w:rPr>
                <w:rFonts w:hint="eastAsia"/>
              </w:rPr>
            </w:pPr>
            <w:proofErr w:type="spellStart"/>
            <w:r>
              <w:t>S</w:t>
            </w:r>
            <w:r>
              <w:rPr>
                <w:rFonts w:hint="eastAsia"/>
              </w:rPr>
              <w:t>vpwm.c</w:t>
            </w:r>
            <w:proofErr w:type="spellEnd"/>
          </w:p>
        </w:tc>
      </w:tr>
      <w:tr w:rsidR="00824FB2" w14:paraId="271CC5C4" w14:textId="77777777" w:rsidTr="00824FB2">
        <w:tc>
          <w:tcPr>
            <w:tcW w:w="8312" w:type="dxa"/>
          </w:tcPr>
          <w:p w14:paraId="396F6442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#include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E21F1F"/>
                <w:kern w:val="0"/>
              </w:rPr>
              <w:t>"</w:t>
            </w:r>
            <w:proofErr w:type="spellStart"/>
            <w:r w:rsidRPr="00824FB2">
              <w:rPr>
                <w:rFonts w:ascii="JetBrains Mono" w:hAnsi="JetBrains Mono" w:cs="JetBrains Mono"/>
                <w:color w:val="A31515"/>
                <w:kern w:val="0"/>
              </w:rPr>
              <w:t>spwm.h</w:t>
            </w:r>
            <w:proofErr w:type="spellEnd"/>
            <w:r w:rsidRPr="00824FB2">
              <w:rPr>
                <w:rFonts w:ascii="JetBrains Mono" w:hAnsi="JetBrains Mono" w:cs="JetBrains Mono"/>
                <w:color w:val="E21F1F"/>
                <w:kern w:val="0"/>
              </w:rPr>
              <w:t>"</w:t>
            </w:r>
          </w:p>
          <w:p w14:paraId="016615F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#include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E21F1F"/>
                <w:kern w:val="0"/>
              </w:rPr>
              <w:t>&lt;</w:t>
            </w:r>
            <w:proofErr w:type="spellStart"/>
            <w:r w:rsidRPr="00824FB2">
              <w:rPr>
                <w:rFonts w:ascii="JetBrains Mono" w:hAnsi="JetBrains Mono" w:cs="JetBrains Mono"/>
                <w:color w:val="A31515"/>
                <w:kern w:val="0"/>
              </w:rPr>
              <w:t>math.h</w:t>
            </w:r>
            <w:proofErr w:type="spellEnd"/>
            <w:r w:rsidRPr="00824FB2">
              <w:rPr>
                <w:rFonts w:ascii="JetBrains Mono" w:hAnsi="JetBrains Mono" w:cs="JetBrains Mono"/>
                <w:color w:val="E21F1F"/>
                <w:kern w:val="0"/>
              </w:rPr>
              <w:t>&gt;</w:t>
            </w:r>
          </w:p>
          <w:p w14:paraId="4464697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5B2F96F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//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如果你的编译器没有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M_PI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，可以自行定义：</w:t>
            </w:r>
          </w:p>
          <w:p w14:paraId="4BBF234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#ifndef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M_PI</w:t>
            </w:r>
          </w:p>
          <w:p w14:paraId="7EBA02D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#define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M_PI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3.14159265358979323846f</w:t>
            </w:r>
          </w:p>
          <w:p w14:paraId="410B989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#endif</w:t>
            </w:r>
          </w:p>
          <w:p w14:paraId="74EACD52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6ED3C08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//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角度归一化到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[0, 2π)</w:t>
            </w:r>
          </w:p>
          <w:p w14:paraId="4C8D805D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static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inline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wrap_angle_0_2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pi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x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6B8245BA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7FB9D78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const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two_pi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2.0f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(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M_</w:t>
            </w:r>
            <w:proofErr w:type="gramStart"/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PI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178DF956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F08C4"/>
                <w:kern w:val="0"/>
              </w:rPr>
              <w:t>while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x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&gt;=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two_pi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3CA32100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x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-=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two_</w:t>
            </w:r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pi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935BEC9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F08C4"/>
                <w:kern w:val="0"/>
              </w:rPr>
              <w:t>while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x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&lt;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7DE5114A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   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x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+=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two_</w:t>
            </w:r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pi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57D52FC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F08C4"/>
                <w:kern w:val="0"/>
              </w:rPr>
              <w:t>return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gram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x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2896D4B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3D6B27C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52E1D91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//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饱和</w:t>
            </w:r>
          </w:p>
          <w:p w14:paraId="3D51C1A9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static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inline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clampf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x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lo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hi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047F51B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236F248A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F08C4"/>
                <w:kern w:val="0"/>
              </w:rPr>
              <w:t>return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x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&lt;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lo</w:t>
            </w:r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 ?</w:t>
            </w:r>
            <w:proofErr w:type="gram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lo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: (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x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&gt;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hi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?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hi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: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x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79D97F0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27EBE30D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1F722E96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SPWM_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Init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SPWM_t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</w:t>
            </w:r>
          </w:p>
          <w:p w14:paraId="7A71E13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lastRenderedPageBreak/>
              <w:t>               </w:t>
            </w:r>
            <w:proofErr w:type="spellStart"/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TIM_HandleTypeDef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htim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</w:t>
            </w:r>
          </w:p>
          <w:p w14:paraId="7DD9178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           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update_rate_hz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</w:t>
            </w:r>
          </w:p>
          <w:p w14:paraId="0C6954B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               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init_theta_rad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3FE3B7E3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1E125D4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htim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htim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4191302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-&gt;theta = </w:t>
            </w:r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wrap_angle_0_2pi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init_theta_rad</w:t>
            </w:r>
            <w:proofErr w:type="spellEnd"/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  <w:proofErr w:type="gramEnd"/>
          </w:p>
          <w:p w14:paraId="79F12D5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elec_freq_hz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346484D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-&gt;modulation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0F4A3003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// dt = 1 /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调用频率</w:t>
            </w:r>
          </w:p>
          <w:p w14:paraId="2C20A42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(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update_rate_hz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&lt;=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7B4552F0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   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update_rate_hz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10000.0f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// fallback: 10kHz</w:t>
            </w:r>
          </w:p>
          <w:p w14:paraId="2D8BAFE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dt_s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1.0f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/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update_rate_</w:t>
            </w:r>
            <w:proofErr w:type="gram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hz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62E92948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25E1979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5A81F71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SPWM_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SetOpenloop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SPWM_t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</w:t>
            </w:r>
          </w:p>
          <w:p w14:paraId="46F108C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              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elec_freq_hz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,</w:t>
            </w:r>
          </w:p>
          <w:p w14:paraId="27EA381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              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modulation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5F77CCD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11FA03D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elec_freq_hz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elec_freq_</w:t>
            </w:r>
            <w:proofErr w:type="gram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hz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3F71F74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-&gt;modulation =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clampf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gramEnd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modulation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0.98f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1227D35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1CE31F60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503761E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/**</w:t>
            </w:r>
          </w:p>
          <w:p w14:paraId="77B3549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 *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正弦开环（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SPWM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）：</w:t>
            </w:r>
          </w:p>
          <w:p w14:paraId="35C24E13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 *  Va = m * sin(θ)</w:t>
            </w:r>
          </w:p>
          <w:p w14:paraId="7A3A018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 *  </w:t>
            </w:r>
            <w:proofErr w:type="spellStart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Vb</w:t>
            </w:r>
            <w:proofErr w:type="spellEnd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= m * </w:t>
            </w:r>
            <w:proofErr w:type="gramStart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sin(</w:t>
            </w:r>
            <w:proofErr w:type="gramEnd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θ - 2π/3)</w:t>
            </w:r>
          </w:p>
          <w:p w14:paraId="1E5A3F1D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 *  </w:t>
            </w:r>
            <w:proofErr w:type="spellStart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Vc</w:t>
            </w:r>
            <w:proofErr w:type="spellEnd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= m * </w:t>
            </w:r>
            <w:proofErr w:type="gramStart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sin(</w:t>
            </w:r>
            <w:proofErr w:type="gramEnd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θ + 2π/3)</w:t>
            </w:r>
          </w:p>
          <w:p w14:paraId="0733FAB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 *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映射到占空比：</w:t>
            </w:r>
          </w:p>
          <w:p w14:paraId="70258396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 *  duty = 0.5 + 0.5 * Va   (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保证在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[0,1]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内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当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m ≤ 1)</w:t>
            </w:r>
          </w:p>
          <w:p w14:paraId="6A35F42C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 *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对应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CCR = duty * ARR</w:t>
            </w:r>
          </w:p>
          <w:p w14:paraId="32E51E5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 *</w:t>
            </w:r>
          </w:p>
          <w:p w14:paraId="1ACAC29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 *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注意：互补与死区由定时器硬件处理，这里只写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CCR1/2/3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。</w:t>
            </w:r>
          </w:p>
          <w:p w14:paraId="6F979E13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 */</w:t>
            </w:r>
          </w:p>
          <w:p w14:paraId="269837D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void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SPWM_</w:t>
            </w:r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Update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SPWM_t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38A2ED2D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{</w:t>
            </w:r>
          </w:p>
          <w:p w14:paraId="5D71A86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F08C4"/>
                <w:kern w:val="0"/>
              </w:rPr>
              <w:t>if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(!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proofErr w:type="gram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|| !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htim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</w:p>
          <w:p w14:paraId="6C56FF3D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    </w:t>
            </w:r>
            <w:proofErr w:type="gramStart"/>
            <w:r w:rsidRPr="00824FB2">
              <w:rPr>
                <w:rFonts w:ascii="JetBrains Mono" w:hAnsi="JetBrains Mono" w:cs="JetBrains Mono"/>
                <w:color w:val="8F08C4"/>
                <w:kern w:val="0"/>
              </w:rPr>
              <w:t>return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608AB65A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448289D0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// 1)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推进电角度：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θ(k+1) = θ(k) + 2π * </w:t>
            </w:r>
            <w:proofErr w:type="spellStart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f_elec</w:t>
            </w:r>
            <w:proofErr w:type="spellEnd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* dt</w:t>
            </w:r>
          </w:p>
          <w:p w14:paraId="5EEDD8B6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-&gt;theta +=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2.0f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(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M_PI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elec_freq_hz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dt_</w:t>
            </w:r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s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659FAA63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-&gt;theta = </w:t>
            </w:r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wrap_angle_0_2pi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-&gt;theta</w:t>
            </w:r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  <w:proofErr w:type="gramEnd"/>
          </w:p>
          <w:p w14:paraId="395883DD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13C77E58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// 2)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生成三相正弦（电压归一化）</w:t>
            </w:r>
          </w:p>
          <w:p w14:paraId="6746AD4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lastRenderedPageBreak/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const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m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-&gt;modulation;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// </w:t>
            </w:r>
            <w:proofErr w:type="gramStart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0..</w:t>
            </w:r>
            <w:proofErr w:type="gramEnd"/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0.98</w:t>
            </w:r>
          </w:p>
          <w:p w14:paraId="1D71E57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const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th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theta;</w:t>
            </w:r>
            <w:proofErr w:type="gramEnd"/>
          </w:p>
          <w:p w14:paraId="357DD9CE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const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th_b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th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-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2.0f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(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M_PI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/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3.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3819952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const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th_c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th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+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2.0f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(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M_PI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/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3.</w:t>
            </w:r>
            <w:proofErr w:type="gramStart"/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487C6A96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6811DFC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const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m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sinf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th</w:t>
            </w:r>
            <w:proofErr w:type="spellEnd"/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  <w:proofErr w:type="gramEnd"/>
          </w:p>
          <w:p w14:paraId="10C27C42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const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m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sinf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th_b</w:t>
            </w:r>
            <w:proofErr w:type="spellEnd"/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  <w:proofErr w:type="gramEnd"/>
          </w:p>
          <w:p w14:paraId="1025B4D7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const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m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spell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sinf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th_c</w:t>
            </w:r>
            <w:proofErr w:type="spellEnd"/>
            <w:proofErr w:type="gram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  <w:proofErr w:type="gramEnd"/>
          </w:p>
          <w:p w14:paraId="11974CD0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746A7D9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// 3)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归一化到占空比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[0,1]</w:t>
            </w:r>
          </w:p>
          <w:p w14:paraId="3460BBE9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du_a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0.5f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+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0.5f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7E159A0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du_b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0.5f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+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0.5f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1DC219B1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du_c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0.5f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+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0.5f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vc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;</w:t>
            </w:r>
            <w:proofErr w:type="gramEnd"/>
          </w:p>
          <w:p w14:paraId="3A60628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1EB1D7D3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du_a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clampf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du_a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1.0f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27B18542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du_b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clampf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du_b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1.0f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6051F30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du_c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proofErr w:type="spellStart"/>
            <w:proofErr w:type="gramStart"/>
            <w:r w:rsidRPr="00824FB2">
              <w:rPr>
                <w:rFonts w:ascii="JetBrains Mono" w:hAnsi="JetBrains Mono" w:cs="JetBrains Mono"/>
                <w:color w:val="74531F"/>
                <w:kern w:val="0"/>
              </w:rPr>
              <w:t>clampf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du_c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0.0f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098658"/>
                <w:kern w:val="0"/>
              </w:rPr>
              <w:t>1.0f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42E4C994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5E160689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// 4)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写入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CCR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（与计数模式无关；中心对齐时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HAL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内部会处理翻转）</w:t>
            </w:r>
          </w:p>
          <w:p w14:paraId="0E059276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uint32_t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arr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</w:t>
            </w:r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__HAL_TIM_GET_AUTORELOAD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htim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// 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>例如</w:t>
            </w:r>
            <w:r w:rsidRPr="00824FB2">
              <w:rPr>
                <w:rFonts w:ascii="JetBrains Mono" w:hAnsi="JetBrains Mono" w:cs="JetBrains Mono"/>
                <w:color w:val="008000"/>
                <w:kern w:val="0"/>
              </w:rPr>
              <w:t xml:space="preserve"> 4999</w:t>
            </w:r>
          </w:p>
          <w:p w14:paraId="06D0606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uint32_t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ccr1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(</w:t>
            </w:r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uint32_</w:t>
            </w:r>
            <w:proofErr w:type="gramStart"/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du_a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(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arr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0310323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uint32_t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ccr2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(</w:t>
            </w:r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uint32_</w:t>
            </w:r>
            <w:proofErr w:type="gramStart"/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du_b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(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arr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1F62D15B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uint32_t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ccr3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= (</w:t>
            </w:r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uint32_</w:t>
            </w:r>
            <w:proofErr w:type="gramStart"/>
            <w:r w:rsidRPr="00824FB2">
              <w:rPr>
                <w:rFonts w:ascii="JetBrains Mono" w:hAnsi="JetBrains Mono" w:cs="JetBrains Mono"/>
                <w:color w:val="2B91AF"/>
                <w:kern w:val="0"/>
              </w:rPr>
              <w:t>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du_c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 * (</w:t>
            </w:r>
            <w:r w:rsidRPr="00824FB2">
              <w:rPr>
                <w:rFonts w:ascii="JetBrains Mono" w:hAnsi="JetBrains Mono" w:cs="JetBrains Mono"/>
                <w:color w:val="0000FF"/>
                <w:kern w:val="0"/>
              </w:rPr>
              <w:t>float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</w:t>
            </w:r>
            <w:proofErr w:type="spellStart"/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arr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2D06491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652E7DDF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__HAL_TIM_SET_</w:t>
            </w:r>
            <w:proofErr w:type="gramStart"/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COMPARE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htim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TIM_CHANNEL_1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ccr1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439FCCA5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__HAL_TIM_SET_</w:t>
            </w:r>
            <w:proofErr w:type="gramStart"/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COMPARE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htim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TIM_CHANNEL_2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ccr2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647AC0B6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    </w:t>
            </w:r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__HAL_TIM_SET_</w:t>
            </w:r>
            <w:proofErr w:type="gramStart"/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COMPARE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(</w:t>
            </w:r>
            <w:proofErr w:type="spellStart"/>
            <w:proofErr w:type="gramEnd"/>
            <w:r w:rsidRPr="00824FB2">
              <w:rPr>
                <w:rFonts w:ascii="JetBrains Mono" w:hAnsi="JetBrains Mono" w:cs="JetBrains Mono"/>
                <w:color w:val="808080"/>
                <w:kern w:val="0"/>
              </w:rPr>
              <w:t>spwm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-&gt;</w:t>
            </w:r>
            <w:proofErr w:type="spellStart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htim</w:t>
            </w:r>
            <w:proofErr w:type="spellEnd"/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8A1BFF"/>
                <w:kern w:val="0"/>
              </w:rPr>
              <w:t>TIM_CHANNEL_3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 xml:space="preserve">, </w:t>
            </w:r>
            <w:r w:rsidRPr="00824FB2">
              <w:rPr>
                <w:rFonts w:ascii="JetBrains Mono" w:hAnsi="JetBrains Mono" w:cs="JetBrains Mono"/>
                <w:color w:val="1F377F"/>
                <w:kern w:val="0"/>
              </w:rPr>
              <w:t>ccr3</w:t>
            </w: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);</w:t>
            </w:r>
          </w:p>
          <w:p w14:paraId="54400019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  <w:r w:rsidRPr="00824FB2">
              <w:rPr>
                <w:rFonts w:ascii="JetBrains Mono" w:hAnsi="JetBrains Mono" w:cs="JetBrains Mono"/>
                <w:color w:val="000000"/>
                <w:kern w:val="0"/>
              </w:rPr>
              <w:t>}</w:t>
            </w:r>
          </w:p>
          <w:p w14:paraId="3650B432" w14:textId="77777777" w:rsidR="00824FB2" w:rsidRPr="00824FB2" w:rsidRDefault="00824FB2" w:rsidP="00824FB2">
            <w:pPr>
              <w:shd w:val="clear" w:color="auto" w:fill="FFFFFF"/>
              <w:spacing w:line="285" w:lineRule="atLeast"/>
              <w:jc w:val="left"/>
              <w:rPr>
                <w:rFonts w:ascii="JetBrains Mono" w:hAnsi="JetBrains Mono" w:cs="JetBrains Mono"/>
                <w:color w:val="000000"/>
                <w:kern w:val="0"/>
              </w:rPr>
            </w:pPr>
          </w:p>
          <w:p w14:paraId="6F764407" w14:textId="77777777" w:rsidR="00824FB2" w:rsidRDefault="00824FB2" w:rsidP="00824FB2">
            <w:pPr>
              <w:pStyle w:val="0"/>
              <w:ind w:firstLineChars="0" w:firstLine="0"/>
              <w:rPr>
                <w:rFonts w:hint="eastAsia"/>
              </w:rPr>
            </w:pPr>
          </w:p>
        </w:tc>
      </w:tr>
    </w:tbl>
    <w:p w14:paraId="160305D8" w14:textId="09E768F2" w:rsidR="00824FB2" w:rsidRDefault="007C009F" w:rsidP="007C009F">
      <w:pPr>
        <w:pStyle w:val="1"/>
      </w:pPr>
      <w:bookmarkStart w:id="14" w:name="_Toc208483191"/>
      <w:r>
        <w:rPr>
          <w:rFonts w:hint="eastAsia"/>
        </w:rPr>
        <w:lastRenderedPageBreak/>
        <w:t>测试结果分析</w:t>
      </w:r>
      <w:bookmarkEnd w:id="14"/>
    </w:p>
    <w:p w14:paraId="1150CA1E" w14:textId="171A7463" w:rsidR="007C009F" w:rsidRDefault="007C009F" w:rsidP="007C009F">
      <w:pPr>
        <w:pStyle w:val="0"/>
        <w:ind w:firstLine="480"/>
      </w:pPr>
      <w:r>
        <w:rPr>
          <w:rFonts w:hint="eastAsia"/>
        </w:rPr>
        <w:t>本次测试主要通过示波器采集数据，转化为</w:t>
      </w:r>
      <w:proofErr w:type="spellStart"/>
      <w:r>
        <w:rPr>
          <w:rFonts w:hint="eastAsia"/>
        </w:rPr>
        <w:t>scv</w:t>
      </w:r>
      <w:proofErr w:type="spellEnd"/>
      <w:r>
        <w:rPr>
          <w:rFonts w:hint="eastAsia"/>
        </w:rPr>
        <w:t>文件，使用</w:t>
      </w:r>
      <w:r>
        <w:rPr>
          <w:rFonts w:hint="eastAsia"/>
        </w:rPr>
        <w:t>python</w:t>
      </w:r>
      <w:r>
        <w:rPr>
          <w:rFonts w:hint="eastAsia"/>
        </w:rPr>
        <w:t>读取以及使用</w:t>
      </w:r>
      <w:r>
        <w:rPr>
          <w:rFonts w:hint="eastAsia"/>
        </w:rPr>
        <w:t>matplotlib</w:t>
      </w:r>
      <w:r>
        <w:rPr>
          <w:rFonts w:hint="eastAsia"/>
        </w:rPr>
        <w:t>进行分析。</w:t>
      </w:r>
    </w:p>
    <w:p w14:paraId="56399361" w14:textId="1BCFB25C" w:rsidR="007C009F" w:rsidRDefault="007C009F" w:rsidP="007C009F">
      <w:pPr>
        <w:pStyle w:val="0"/>
        <w:ind w:firstLine="480"/>
        <w:rPr>
          <w:rFonts w:hint="eastAsia"/>
        </w:rPr>
      </w:pPr>
      <w:r>
        <w:rPr>
          <w:rFonts w:hint="eastAsia"/>
        </w:rPr>
        <w:t>首先获取栅极驱动信号，三通道采样，根据软件计算三个相位</w:t>
      </w:r>
      <w:r>
        <w:rPr>
          <w:rFonts w:hint="eastAsia"/>
        </w:rPr>
        <w:t>(0.0</w:t>
      </w:r>
      <w:r>
        <w:rPr>
          <w:rFonts w:hint="eastAsia"/>
        </w:rPr>
        <w:t>°</w:t>
      </w:r>
      <w:r>
        <w:rPr>
          <w:rFonts w:hint="eastAsia"/>
        </w:rPr>
        <w:t>,120.2</w:t>
      </w:r>
      <w:r>
        <w:rPr>
          <w:rFonts w:hint="eastAsia"/>
        </w:rPr>
        <w:t>°</w:t>
      </w:r>
      <w:r>
        <w:rPr>
          <w:rFonts w:hint="eastAsia"/>
        </w:rPr>
        <w:t>,240.2</w:t>
      </w:r>
      <w:r>
        <w:rPr>
          <w:rFonts w:hint="eastAsia"/>
        </w:rPr>
        <w:t>°</w:t>
      </w:r>
      <w:r>
        <w:rPr>
          <w:rFonts w:hint="eastAsia"/>
        </w:rPr>
        <w:t>)</w:t>
      </w:r>
    </w:p>
    <w:p w14:paraId="54856818" w14:textId="77777777" w:rsidR="007C009F" w:rsidRDefault="007C009F" w:rsidP="007C009F">
      <w:pPr>
        <w:pStyle w:val="0"/>
        <w:keepNext/>
        <w:spacing w:line="240" w:lineRule="auto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1C7031FD" wp14:editId="4EC89A5B">
            <wp:extent cx="4579379" cy="2435382"/>
            <wp:effectExtent l="0" t="0" r="0" b="3175"/>
            <wp:docPr id="687922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391" cy="243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31D7" w14:textId="6E81DA42" w:rsidR="007C009F" w:rsidRDefault="007C009F" w:rsidP="007C009F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26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栅极驱动信号</w:t>
      </w:r>
    </w:p>
    <w:p w14:paraId="0F7D04D6" w14:textId="77777777" w:rsidR="007C009F" w:rsidRDefault="007C009F" w:rsidP="007C009F">
      <w:pPr>
        <w:keepNext/>
      </w:pPr>
      <w:r>
        <w:rPr>
          <w:noProof/>
        </w:rPr>
        <w:drawing>
          <wp:inline distT="0" distB="0" distL="0" distR="0" wp14:anchorId="755896CC" wp14:editId="3A4A4868">
            <wp:extent cx="5269230" cy="2802255"/>
            <wp:effectExtent l="0" t="0" r="7620" b="0"/>
            <wp:docPr id="7971984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AFD30" w14:textId="13076C0F" w:rsidR="007C009F" w:rsidRDefault="007C009F" w:rsidP="007C009F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27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马鞍波</w:t>
      </w:r>
    </w:p>
    <w:p w14:paraId="74020AA3" w14:textId="77777777" w:rsidR="007C009F" w:rsidRDefault="007C009F" w:rsidP="007C009F">
      <w:pPr>
        <w:keepNext/>
      </w:pPr>
      <w:r>
        <w:rPr>
          <w:noProof/>
        </w:rPr>
        <w:lastRenderedPageBreak/>
        <w:drawing>
          <wp:inline distT="0" distB="0" distL="0" distR="0" wp14:anchorId="6D9060E2" wp14:editId="0384AE20">
            <wp:extent cx="5278120" cy="2639060"/>
            <wp:effectExtent l="0" t="0" r="0" b="8890"/>
            <wp:docPr id="13206803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4BF8" w14:textId="3D90E290" w:rsidR="007C009F" w:rsidRDefault="007C009F" w:rsidP="007C009F">
      <w:pPr>
        <w:pStyle w:val="af7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56B7C">
        <w:rPr>
          <w:noProof/>
        </w:rPr>
        <w:t>28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频谱分析</w:t>
      </w:r>
    </w:p>
    <w:p w14:paraId="5C41BBD0" w14:textId="5A99F270" w:rsidR="007C009F" w:rsidRDefault="007C009F" w:rsidP="007C009F">
      <w:pPr>
        <w:pStyle w:val="1"/>
      </w:pPr>
      <w:bookmarkStart w:id="15" w:name="_Toc208483192"/>
      <w:r>
        <w:rPr>
          <w:rFonts w:hint="eastAsia"/>
        </w:rPr>
        <w:t>设计总结</w:t>
      </w:r>
      <w:bookmarkEnd w:id="15"/>
    </w:p>
    <w:p w14:paraId="3F9471CA" w14:textId="4BFF1EA2" w:rsidR="007C009F" w:rsidRDefault="007C009F" w:rsidP="007C009F">
      <w:pPr>
        <w:pStyle w:val="0"/>
        <w:ind w:firstLine="480"/>
      </w:pPr>
      <w:r>
        <w:rPr>
          <w:rFonts w:hint="eastAsia"/>
        </w:rPr>
        <w:t>首先，本次测试发现采样部分设计不够完善</w:t>
      </w:r>
      <w:r>
        <w:rPr>
          <w:rFonts w:hint="eastAsia"/>
        </w:rPr>
        <w:t xml:space="preserve"> 1. </w:t>
      </w:r>
      <w:r>
        <w:rPr>
          <w:rFonts w:hint="eastAsia"/>
        </w:rPr>
        <w:t>为设计</w:t>
      </w:r>
      <w:proofErr w:type="gramStart"/>
      <w:r>
        <w:rPr>
          <w:rFonts w:hint="eastAsia"/>
        </w:rPr>
        <w:t>硬件钳位</w:t>
      </w:r>
      <w:proofErr w:type="gramEnd"/>
      <w:r>
        <w:rPr>
          <w:rFonts w:hint="eastAsia"/>
        </w:rPr>
        <w:t xml:space="preserve"> 2. ADC</w:t>
      </w:r>
      <w:r>
        <w:rPr>
          <w:rFonts w:hint="eastAsia"/>
        </w:rPr>
        <w:t>灵敏度不佳，应该改用更大增益的差分运</w:t>
      </w:r>
      <w:proofErr w:type="gramStart"/>
      <w:r>
        <w:rPr>
          <w:rFonts w:hint="eastAsia"/>
        </w:rPr>
        <w:t>放以及</w:t>
      </w:r>
      <w:proofErr w:type="gramEnd"/>
      <w:r>
        <w:rPr>
          <w:rFonts w:hint="eastAsia"/>
        </w:rPr>
        <w:t>对</w:t>
      </w:r>
      <w:r>
        <w:rPr>
          <w:rFonts w:hint="eastAsia"/>
        </w:rPr>
        <w:t>ADC</w:t>
      </w:r>
      <w:r>
        <w:rPr>
          <w:rFonts w:hint="eastAsia"/>
        </w:rPr>
        <w:t>端口增加</w:t>
      </w:r>
      <w:proofErr w:type="gramStart"/>
      <w:r>
        <w:rPr>
          <w:rFonts w:hint="eastAsia"/>
        </w:rPr>
        <w:t>硬件钳位保护</w:t>
      </w:r>
      <w:proofErr w:type="gramEnd"/>
      <w:r>
        <w:rPr>
          <w:rFonts w:hint="eastAsia"/>
        </w:rPr>
        <w:t>MCU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。其次，本次未引入</w:t>
      </w:r>
      <w:r>
        <w:rPr>
          <w:rFonts w:hint="eastAsia"/>
        </w:rPr>
        <w:t>BKIN</w:t>
      </w:r>
      <w:r>
        <w:rPr>
          <w:rFonts w:hint="eastAsia"/>
        </w:rPr>
        <w:t>机制，即刹车输入，</w:t>
      </w:r>
      <w:r>
        <w:rPr>
          <w:rFonts w:hint="eastAsia"/>
        </w:rPr>
        <w:t>Break Input</w:t>
      </w:r>
      <w:r>
        <w:rPr>
          <w:rFonts w:hint="eastAsia"/>
        </w:rPr>
        <w:t>，应当设计一个电压比较器，设定阈值，当过流时触发</w:t>
      </w:r>
      <w:r>
        <w:rPr>
          <w:rFonts w:hint="eastAsia"/>
        </w:rPr>
        <w:t>break</w:t>
      </w:r>
      <w:r>
        <w:rPr>
          <w:rFonts w:hint="eastAsia"/>
        </w:rPr>
        <w:t>信号直接输入</w:t>
      </w:r>
      <w:r>
        <w:rPr>
          <w:rFonts w:hint="eastAsia"/>
        </w:rPr>
        <w:t>STM32</w:t>
      </w:r>
      <w:r>
        <w:rPr>
          <w:rFonts w:hint="eastAsia"/>
        </w:rPr>
        <w:t>的</w:t>
      </w:r>
      <w:r>
        <w:rPr>
          <w:rFonts w:hint="eastAsia"/>
        </w:rPr>
        <w:t>Break Input</w:t>
      </w:r>
      <w:r>
        <w:rPr>
          <w:rFonts w:hint="eastAsia"/>
        </w:rPr>
        <w:t>通道，关闭所有的</w:t>
      </w:r>
      <w:r>
        <w:rPr>
          <w:rFonts w:hint="eastAsia"/>
        </w:rPr>
        <w:t>PWM</w:t>
      </w:r>
      <w:r>
        <w:rPr>
          <w:rFonts w:hint="eastAsia"/>
        </w:rPr>
        <w:t>通道进行刹车处理。</w:t>
      </w:r>
      <w:r w:rsidR="002B28E3">
        <w:rPr>
          <w:rFonts w:hint="eastAsia"/>
        </w:rPr>
        <w:t>最后，本次设计的安全设计仍有不足，例如</w:t>
      </w:r>
      <w:proofErr w:type="gramStart"/>
      <w:r w:rsidR="002B28E3">
        <w:rPr>
          <w:rFonts w:hint="eastAsia"/>
        </w:rPr>
        <w:t>未设计</w:t>
      </w:r>
      <w:proofErr w:type="gramEnd"/>
      <w:r w:rsidR="002B28E3">
        <w:rPr>
          <w:rFonts w:hint="eastAsia"/>
        </w:rPr>
        <w:t>全面的看门狗机制，硬件防护机制。</w:t>
      </w:r>
    </w:p>
    <w:p w14:paraId="09304F33" w14:textId="356712EC" w:rsidR="002B28E3" w:rsidRPr="007C009F" w:rsidRDefault="002B28E3" w:rsidP="007C009F">
      <w:pPr>
        <w:pStyle w:val="0"/>
        <w:ind w:firstLine="480"/>
        <w:rPr>
          <w:rFonts w:hint="eastAsia"/>
        </w:rPr>
      </w:pPr>
      <w:r>
        <w:rPr>
          <w:rFonts w:hint="eastAsia"/>
        </w:rPr>
        <w:t>改进部分，</w:t>
      </w:r>
      <w:r>
        <w:rPr>
          <w:rFonts w:hint="eastAsia"/>
        </w:rPr>
        <w:t>MCU</w:t>
      </w:r>
      <w:r>
        <w:rPr>
          <w:rFonts w:hint="eastAsia"/>
        </w:rPr>
        <w:t>可以更换为</w:t>
      </w:r>
      <w:r>
        <w:rPr>
          <w:rFonts w:hint="eastAsia"/>
        </w:rPr>
        <w:t>FPGA</w:t>
      </w:r>
      <w:r>
        <w:rPr>
          <w:rFonts w:hint="eastAsia"/>
        </w:rPr>
        <w:t>用于跟进最新的</w:t>
      </w:r>
      <w:r>
        <w:rPr>
          <w:rFonts w:hint="eastAsia"/>
        </w:rPr>
        <w:t>FOC</w:t>
      </w:r>
      <w:r>
        <w:rPr>
          <w:rFonts w:hint="eastAsia"/>
        </w:rPr>
        <w:t>无</w:t>
      </w:r>
      <w:proofErr w:type="gramStart"/>
      <w:r>
        <w:rPr>
          <w:rFonts w:hint="eastAsia"/>
        </w:rPr>
        <w:t>感控制</w:t>
      </w:r>
      <w:proofErr w:type="gramEnd"/>
      <w:r>
        <w:rPr>
          <w:rFonts w:hint="eastAsia"/>
        </w:rPr>
        <w:t>算法，结合</w:t>
      </w:r>
      <w:r>
        <w:rPr>
          <w:rFonts w:hint="eastAsia"/>
        </w:rPr>
        <w:t>FPGA</w:t>
      </w:r>
      <w:r>
        <w:rPr>
          <w:rFonts w:hint="eastAsia"/>
        </w:rPr>
        <w:t>的优秀硬件加速能力以及</w:t>
      </w:r>
      <w:r>
        <w:rPr>
          <w:rFonts w:hint="eastAsia"/>
        </w:rPr>
        <w:t>ARM</w:t>
      </w:r>
      <w:r>
        <w:rPr>
          <w:rFonts w:hint="eastAsia"/>
        </w:rPr>
        <w:t>核的处理能力，选用</w:t>
      </w:r>
      <w:r>
        <w:rPr>
          <w:rFonts w:hint="eastAsia"/>
        </w:rPr>
        <w:t>ZYNQ</w:t>
      </w:r>
      <w:r>
        <w:rPr>
          <w:rFonts w:hint="eastAsia"/>
        </w:rPr>
        <w:t>系列。</w:t>
      </w:r>
    </w:p>
    <w:sectPr w:rsidR="002B28E3" w:rsidRPr="007C009F" w:rsidSect="006643A1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16E04" w14:textId="77777777" w:rsidR="00866C64" w:rsidRDefault="00866C64" w:rsidP="00A62454">
      <w:r>
        <w:separator/>
      </w:r>
    </w:p>
  </w:endnote>
  <w:endnote w:type="continuationSeparator" w:id="0">
    <w:p w14:paraId="5B20BCE1" w14:textId="77777777" w:rsidR="00866C64" w:rsidRDefault="00866C64" w:rsidP="00A62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MS Gothic"/>
    <w:charset w:val="80"/>
    <w:family w:val="roman"/>
    <w:pitch w:val="default"/>
    <w:sig w:usb0="00000000" w:usb1="00000000" w:usb2="00000000" w:usb3="00000000" w:csb0="00040001" w:csb1="00000000"/>
  </w:font>
  <w:font w:name="文泉驿正黑">
    <w:altName w:val="MS Gothic"/>
    <w:charset w:val="80"/>
    <w:family w:val="auto"/>
    <w:pitch w:val="default"/>
    <w:sig w:usb0="00000000" w:usb1="00000000" w:usb2="00000000" w:usb3="00000000" w:csb0="00040001" w:csb1="00000000"/>
  </w:font>
  <w:font w:name="Lohit Devanagari">
    <w:altName w:val="MS Gothic"/>
    <w:charset w:val="80"/>
    <w:family w:val="auto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8641434"/>
      <w:docPartObj>
        <w:docPartGallery w:val="Page Numbers (Bottom of Page)"/>
        <w:docPartUnique/>
      </w:docPartObj>
    </w:sdtPr>
    <w:sdtContent>
      <w:p w14:paraId="5423E277" w14:textId="77777777" w:rsidR="003121E9" w:rsidRDefault="00000000" w:rsidP="00990A95">
        <w:pPr>
          <w:pStyle w:val="aa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ED82A" w14:textId="77777777" w:rsidR="0062173C" w:rsidRDefault="0062173C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F9AB2" w14:textId="77777777" w:rsidR="0062173C" w:rsidRDefault="0062173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73DA0" w14:textId="77777777" w:rsidR="00866C64" w:rsidRDefault="00866C64" w:rsidP="00A62454">
      <w:r>
        <w:separator/>
      </w:r>
    </w:p>
  </w:footnote>
  <w:footnote w:type="continuationSeparator" w:id="0">
    <w:p w14:paraId="4799246F" w14:textId="77777777" w:rsidR="00866C64" w:rsidRDefault="00866C64" w:rsidP="00A62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FF181" w14:textId="77777777" w:rsidR="003121E9" w:rsidRPr="003121E9" w:rsidRDefault="003121E9" w:rsidP="003121E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FC65" w14:textId="00331E90" w:rsidR="00966F75" w:rsidRPr="0062173C" w:rsidRDefault="00966F75" w:rsidP="0062173C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6BF01" w14:textId="77777777" w:rsidR="0062173C" w:rsidRDefault="0062173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5EFF27"/>
    <w:multiLevelType w:val="singleLevel"/>
    <w:tmpl w:val="905EFF27"/>
    <w:lvl w:ilvl="0">
      <w:start w:val="1"/>
      <w:numFmt w:val="decimal"/>
      <w:suff w:val="nothing"/>
      <w:lvlText w:val="%1．"/>
      <w:lvlJc w:val="left"/>
    </w:lvl>
  </w:abstractNum>
  <w:abstractNum w:abstractNumId="1" w15:restartNumberingAfterBreak="0">
    <w:nsid w:val="A3458CAA"/>
    <w:multiLevelType w:val="singleLevel"/>
    <w:tmpl w:val="A3458CAA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B17304C"/>
    <w:multiLevelType w:val="multilevel"/>
    <w:tmpl w:val="F7701166"/>
    <w:numStyleLink w:val="a"/>
  </w:abstractNum>
  <w:abstractNum w:abstractNumId="3" w15:restartNumberingAfterBreak="0">
    <w:nsid w:val="0C374B88"/>
    <w:multiLevelType w:val="multilevel"/>
    <w:tmpl w:val="F7701166"/>
    <w:numStyleLink w:val="a"/>
  </w:abstractNum>
  <w:abstractNum w:abstractNumId="4" w15:restartNumberingAfterBreak="0">
    <w:nsid w:val="0EEA498C"/>
    <w:multiLevelType w:val="multilevel"/>
    <w:tmpl w:val="F7701166"/>
    <w:numStyleLink w:val="a"/>
  </w:abstractNum>
  <w:abstractNum w:abstractNumId="5" w15:restartNumberingAfterBreak="0">
    <w:nsid w:val="11F77260"/>
    <w:multiLevelType w:val="multilevel"/>
    <w:tmpl w:val="F7701166"/>
    <w:numStyleLink w:val="a"/>
  </w:abstractNum>
  <w:abstractNum w:abstractNumId="6" w15:restartNumberingAfterBreak="0">
    <w:nsid w:val="1580039A"/>
    <w:multiLevelType w:val="multilevel"/>
    <w:tmpl w:val="F7701166"/>
    <w:numStyleLink w:val="a"/>
  </w:abstractNum>
  <w:abstractNum w:abstractNumId="7" w15:restartNumberingAfterBreak="0">
    <w:nsid w:val="1CA466A6"/>
    <w:multiLevelType w:val="hybridMultilevel"/>
    <w:tmpl w:val="3F680A48"/>
    <w:lvl w:ilvl="0" w:tplc="024A376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20482F89"/>
    <w:multiLevelType w:val="multilevel"/>
    <w:tmpl w:val="CC625E0E"/>
    <w:lvl w:ilvl="0">
      <w:start w:val="1"/>
      <w:numFmt w:val="decimal"/>
      <w:suff w:val="space"/>
      <w:lvlText w:val="表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2117170C"/>
    <w:multiLevelType w:val="multilevel"/>
    <w:tmpl w:val="BD0A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9822173"/>
    <w:multiLevelType w:val="multilevel"/>
    <w:tmpl w:val="4ACCEC0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700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1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550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1" w15:restartNumberingAfterBreak="0">
    <w:nsid w:val="39343571"/>
    <w:multiLevelType w:val="multilevel"/>
    <w:tmpl w:val="F7701166"/>
    <w:numStyleLink w:val="a"/>
  </w:abstractNum>
  <w:abstractNum w:abstractNumId="12" w15:restartNumberingAfterBreak="0">
    <w:nsid w:val="3CD45F38"/>
    <w:multiLevelType w:val="hybridMultilevel"/>
    <w:tmpl w:val="045C9450"/>
    <w:lvl w:ilvl="0" w:tplc="0EF06DCE">
      <w:start w:val="1"/>
      <w:numFmt w:val="decimal"/>
      <w:suff w:val="space"/>
      <w:lvlText w:val="[%1]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2FB481B"/>
    <w:multiLevelType w:val="multilevel"/>
    <w:tmpl w:val="E46C9554"/>
    <w:lvl w:ilvl="0">
      <w:start w:val="1"/>
      <w:numFmt w:val="decimal"/>
      <w:suff w:val="space"/>
      <w:lvlText w:val="图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43A25080"/>
    <w:multiLevelType w:val="hybridMultilevel"/>
    <w:tmpl w:val="7338A358"/>
    <w:lvl w:ilvl="0" w:tplc="38EACB7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45A91B8D"/>
    <w:multiLevelType w:val="multilevel"/>
    <w:tmpl w:val="F7701166"/>
    <w:numStyleLink w:val="a"/>
  </w:abstractNum>
  <w:abstractNum w:abstractNumId="16" w15:restartNumberingAfterBreak="0">
    <w:nsid w:val="47B10626"/>
    <w:multiLevelType w:val="multilevel"/>
    <w:tmpl w:val="2026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7B283A"/>
    <w:multiLevelType w:val="multilevel"/>
    <w:tmpl w:val="F7701166"/>
    <w:numStyleLink w:val="a"/>
  </w:abstractNum>
  <w:abstractNum w:abstractNumId="18" w15:restartNumberingAfterBreak="0">
    <w:nsid w:val="4B9F5B75"/>
    <w:multiLevelType w:val="multilevel"/>
    <w:tmpl w:val="F7701166"/>
    <w:numStyleLink w:val="a"/>
  </w:abstractNum>
  <w:abstractNum w:abstractNumId="19" w15:restartNumberingAfterBreak="0">
    <w:nsid w:val="4C7D0A6E"/>
    <w:multiLevelType w:val="multilevel"/>
    <w:tmpl w:val="F7701166"/>
    <w:name w:val="（eq）"/>
    <w:styleLink w:val="a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ascii="黑体" w:eastAsia="黑体" w:hAnsiTheme="minorHAnsi" w:hint="eastAsia"/>
        <w:spacing w:val="30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黑体" w:eastAsia="黑体" w:hAnsiTheme="minorHAnsi"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黑体" w:eastAsia="黑体" w:hAnsiTheme="minorHAnsi"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Theme="minorHAnsi" w:eastAsia="宋体" w:hAnsiTheme="minorHAnsi" w:hint="eastAsia"/>
        <w:sz w:val="24"/>
      </w:rPr>
    </w:lvl>
    <w:lvl w:ilvl="4">
      <w:start w:val="1"/>
      <w:numFmt w:val="decimal"/>
      <w:lvlRestart w:val="1"/>
      <w:pStyle w:val="11-1"/>
      <w:isLgl/>
      <w:suff w:val="space"/>
      <w:lvlText w:val="图%1.%5"/>
      <w:lvlJc w:val="left"/>
      <w:pPr>
        <w:ind w:left="0" w:firstLine="0"/>
      </w:pPr>
      <w:rPr>
        <w:rFonts w:asciiTheme="minorHAnsi" w:eastAsia="宋体" w:hAnsiTheme="minorHAnsi" w:hint="default"/>
      </w:rPr>
    </w:lvl>
    <w:lvl w:ilvl="5">
      <w:start w:val="1"/>
      <w:numFmt w:val="decimal"/>
      <w:lvlRestart w:val="1"/>
      <w:pStyle w:val="11-10"/>
      <w:isLgl/>
      <w:suff w:val="space"/>
      <w:lvlText w:val="表%1.%6"/>
      <w:lvlJc w:val="left"/>
      <w:pPr>
        <w:ind w:left="0" w:firstLine="0"/>
      </w:pPr>
      <w:rPr>
        <w:rFonts w:asciiTheme="minorHAnsi" w:eastAsia="宋体" w:hAnsiTheme="minorHAnsi" w:hint="default"/>
        <w:sz w:val="21"/>
      </w:rPr>
    </w:lvl>
    <w:lvl w:ilvl="6">
      <w:start w:val="1"/>
      <w:numFmt w:val="decimal"/>
      <w:lvlRestart w:val="1"/>
      <w:isLgl/>
      <w:suff w:val="space"/>
      <w:lvlText w:val="%1.%2.%3.%4.%5.%6.%7"/>
      <w:lvlJc w:val="left"/>
      <w:pPr>
        <w:ind w:left="0" w:firstLine="0"/>
      </w:pPr>
      <w:rPr>
        <w:rFonts w:asciiTheme="minorHAnsi" w:eastAsia="宋体" w:hAnsiTheme="minorHAnsi" w:hint="eastAsia"/>
      </w:rPr>
    </w:lvl>
    <w:lvl w:ilvl="7">
      <w:start w:val="1"/>
      <w:numFmt w:val="decimal"/>
      <w:lvlRestart w:val="1"/>
      <w:isLgl/>
      <w:suff w:val="space"/>
      <w:lvlText w:val="（%1-%8）"/>
      <w:lvlJc w:val="left"/>
      <w:pPr>
        <w:ind w:left="0" w:firstLine="0"/>
      </w:pPr>
      <w:rPr>
        <w:rFonts w:asciiTheme="minorHAnsi" w:eastAsia="宋体" w:hAnsiTheme="minorHAnsi" w:hint="default"/>
      </w:rPr>
    </w:lvl>
    <w:lvl w:ilvl="8">
      <w:start w:val="1"/>
      <w:numFmt w:val="decimal"/>
      <w:lvlRestart w:val="1"/>
      <w:pStyle w:val="a0"/>
      <w:lvlText w:val="[%9]"/>
      <w:lvlJc w:val="left"/>
      <w:pPr>
        <w:ind w:left="0" w:firstLine="0"/>
      </w:pPr>
      <w:rPr>
        <w:rFonts w:asciiTheme="minorHAnsi" w:eastAsia="宋体" w:hAnsiTheme="minorHAnsi" w:hint="eastAsia"/>
      </w:rPr>
    </w:lvl>
  </w:abstractNum>
  <w:abstractNum w:abstractNumId="20" w15:restartNumberingAfterBreak="0">
    <w:nsid w:val="4DF62586"/>
    <w:multiLevelType w:val="hybridMultilevel"/>
    <w:tmpl w:val="647428B2"/>
    <w:lvl w:ilvl="0" w:tplc="725CC78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503B3CBB"/>
    <w:multiLevelType w:val="hybridMultilevel"/>
    <w:tmpl w:val="C9E87ADC"/>
    <w:lvl w:ilvl="0" w:tplc="090EDD2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52E26D40"/>
    <w:multiLevelType w:val="multilevel"/>
    <w:tmpl w:val="F7701166"/>
    <w:numStyleLink w:val="a"/>
  </w:abstractNum>
  <w:abstractNum w:abstractNumId="23" w15:restartNumberingAfterBreak="0">
    <w:nsid w:val="53885A5F"/>
    <w:multiLevelType w:val="multilevel"/>
    <w:tmpl w:val="89D2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5DC63720"/>
    <w:multiLevelType w:val="multilevel"/>
    <w:tmpl w:val="B7B674E8"/>
    <w:lvl w:ilvl="0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FB20D65"/>
    <w:multiLevelType w:val="hybridMultilevel"/>
    <w:tmpl w:val="8DC8B206"/>
    <w:lvl w:ilvl="0" w:tplc="96EC5E24">
      <w:start w:val="1"/>
      <w:numFmt w:val="decimal"/>
      <w:suff w:val="space"/>
      <w:lvlText w:val="（%1）"/>
      <w:lvlJc w:val="left"/>
      <w:pPr>
        <w:ind w:left="0" w:firstLine="0"/>
      </w:pPr>
      <w:rPr>
        <w:rFonts w:asciiTheme="minorHAnsi" w:eastAsia="宋体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62B74D4A"/>
    <w:multiLevelType w:val="multilevel"/>
    <w:tmpl w:val="F7701166"/>
    <w:numStyleLink w:val="a"/>
  </w:abstractNum>
  <w:abstractNum w:abstractNumId="27" w15:restartNumberingAfterBreak="0">
    <w:nsid w:val="690E1CA1"/>
    <w:multiLevelType w:val="hybridMultilevel"/>
    <w:tmpl w:val="E1AE7EEE"/>
    <w:lvl w:ilvl="0" w:tplc="0C9049AC">
      <w:start w:val="1"/>
      <w:numFmt w:val="decimal"/>
      <w:lvlText w:val="[%1]"/>
      <w:lvlJc w:val="left"/>
      <w:pPr>
        <w:ind w:left="9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EBA1875"/>
    <w:multiLevelType w:val="multilevel"/>
    <w:tmpl w:val="F7701166"/>
    <w:numStyleLink w:val="a"/>
  </w:abstractNum>
  <w:abstractNum w:abstractNumId="29" w15:restartNumberingAfterBreak="0">
    <w:nsid w:val="734315F1"/>
    <w:multiLevelType w:val="hybridMultilevel"/>
    <w:tmpl w:val="9B582FF2"/>
    <w:lvl w:ilvl="0" w:tplc="17E8A4B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742F05CA"/>
    <w:multiLevelType w:val="hybridMultilevel"/>
    <w:tmpl w:val="1F4E7F1E"/>
    <w:lvl w:ilvl="0" w:tplc="32AA2508">
      <w:start w:val="3"/>
      <w:numFmt w:val="bullet"/>
      <w:lvlText w:val=""/>
      <w:lvlJc w:val="left"/>
      <w:pPr>
        <w:ind w:left="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1" w15:restartNumberingAfterBreak="0">
    <w:nsid w:val="77820AB7"/>
    <w:multiLevelType w:val="hybridMultilevel"/>
    <w:tmpl w:val="827E7EAC"/>
    <w:lvl w:ilvl="0" w:tplc="2FD0A0C6">
      <w:start w:val="1"/>
      <w:numFmt w:val="decimal"/>
      <w:lvlText w:val="（%1）"/>
      <w:lvlJc w:val="left"/>
      <w:pPr>
        <w:ind w:left="900" w:hanging="420"/>
      </w:pPr>
      <w:rPr>
        <w:rFonts w:asciiTheme="minorHAnsi" w:eastAsiaTheme="minorEastAsia" w:hAnsiTheme="minorHAnsi" w:hint="default"/>
      </w:rPr>
    </w:lvl>
    <w:lvl w:ilvl="1" w:tplc="1C4E407A">
      <w:start w:val="1"/>
      <w:numFmt w:val="decimal"/>
      <w:suff w:val="nothing"/>
      <w:lvlText w:val="（%2）"/>
      <w:lvlJc w:val="left"/>
      <w:pPr>
        <w:ind w:left="400" w:hanging="400"/>
      </w:pPr>
      <w:rPr>
        <w:rFonts w:asciiTheme="minorHAnsi" w:eastAsia="宋体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8274449"/>
    <w:multiLevelType w:val="hybridMultilevel"/>
    <w:tmpl w:val="A0BE088C"/>
    <w:lvl w:ilvl="0" w:tplc="6A9EC986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565339937">
    <w:abstractNumId w:val="10"/>
  </w:num>
  <w:num w:numId="2" w16cid:durableId="1735541725">
    <w:abstractNumId w:val="10"/>
  </w:num>
  <w:num w:numId="3" w16cid:durableId="1949924199">
    <w:abstractNumId w:val="10"/>
  </w:num>
  <w:num w:numId="4" w16cid:durableId="810749110">
    <w:abstractNumId w:val="23"/>
  </w:num>
  <w:num w:numId="5" w16cid:durableId="2081294213">
    <w:abstractNumId w:val="10"/>
  </w:num>
  <w:num w:numId="6" w16cid:durableId="897057176">
    <w:abstractNumId w:val="10"/>
  </w:num>
  <w:num w:numId="7" w16cid:durableId="1055157924">
    <w:abstractNumId w:val="8"/>
  </w:num>
  <w:num w:numId="8" w16cid:durableId="801768240">
    <w:abstractNumId w:val="13"/>
  </w:num>
  <w:num w:numId="9" w16cid:durableId="1651405536">
    <w:abstractNumId w:val="8"/>
  </w:num>
  <w:num w:numId="10" w16cid:durableId="1813327948">
    <w:abstractNumId w:val="9"/>
  </w:num>
  <w:num w:numId="11" w16cid:durableId="569796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66754886">
    <w:abstractNumId w:val="10"/>
  </w:num>
  <w:num w:numId="13" w16cid:durableId="1595556738">
    <w:abstractNumId w:val="10"/>
  </w:num>
  <w:num w:numId="14" w16cid:durableId="1919435845">
    <w:abstractNumId w:val="10"/>
  </w:num>
  <w:num w:numId="15" w16cid:durableId="1326284406">
    <w:abstractNumId w:val="19"/>
    <w:lvlOverride w:ilvl="0">
      <w:lvl w:ilvl="0">
        <w:start w:val="1"/>
        <w:numFmt w:val="decimal"/>
        <w:pStyle w:val="1"/>
        <w:isLgl/>
        <w:suff w:val="space"/>
        <w:lvlText w:val="第%1章"/>
        <w:lvlJc w:val="left"/>
        <w:pPr>
          <w:ind w:left="0" w:firstLine="0"/>
        </w:pPr>
        <w:rPr>
          <w:rFonts w:ascii="黑体" w:eastAsia="黑体" w:hAnsi="黑体" w:hint="eastAsia"/>
          <w:snapToGrid/>
          <w:spacing w:val="40"/>
          <w:w w:val="100"/>
          <w:kern w:val="2"/>
        </w:rPr>
      </w:lvl>
    </w:lvlOverride>
    <w:lvlOverride w:ilvl="1">
      <w:lvl w:ilvl="1">
        <w:start w:val="1"/>
        <w:numFmt w:val="decimal"/>
        <w:pStyle w:val="2"/>
        <w:isLgl/>
        <w:suff w:val="space"/>
        <w:lvlText w:val="%1.%2"/>
        <w:lvlJc w:val="left"/>
        <w:pPr>
          <w:ind w:left="0" w:firstLine="0"/>
        </w:pPr>
        <w:rPr>
          <w:rFonts w:ascii="黑体" w:eastAsia="黑体" w:hAnsi="黑体" w:hint="eastAsia"/>
        </w:rPr>
      </w:lvl>
    </w:lvlOverride>
    <w:lvlOverride w:ilvl="2">
      <w:lvl w:ilvl="2">
        <w:start w:val="1"/>
        <w:numFmt w:val="decimal"/>
        <w:pStyle w:val="3"/>
        <w:isLgl/>
        <w:suff w:val="space"/>
        <w:lvlText w:val="%1.%2.%3"/>
        <w:lvlJc w:val="left"/>
        <w:pPr>
          <w:ind w:left="0" w:firstLine="0"/>
        </w:pPr>
        <w:rPr>
          <w:rFonts w:ascii="黑体" w:eastAsia="黑体" w:hAnsi="黑体" w:hint="eastAsia"/>
        </w:rPr>
      </w:lvl>
    </w:lvlOverride>
    <w:lvlOverride w:ilvl="3">
      <w:lvl w:ilvl="3">
        <w:start w:val="1"/>
        <w:numFmt w:val="decimal"/>
        <w:pStyle w:val="4"/>
        <w:isLgl/>
        <w:suff w:val="space"/>
        <w:lvlText w:val="%1.%2.%3.%4"/>
        <w:lvlJc w:val="left"/>
        <w:pPr>
          <w:ind w:left="0" w:firstLine="0"/>
        </w:pPr>
        <w:rPr>
          <w:rFonts w:ascii="黑体" w:eastAsia="黑体" w:hAnsiTheme="minorHAnsi" w:hint="eastAsia"/>
          <w:sz w:val="24"/>
        </w:rPr>
      </w:lvl>
    </w:lvlOverride>
    <w:lvlOverride w:ilvl="4">
      <w:lvl w:ilvl="4">
        <w:start w:val="1"/>
        <w:numFmt w:val="decimal"/>
        <w:lvlRestart w:val="1"/>
        <w:pStyle w:val="11-1"/>
        <w:isLgl/>
        <w:suff w:val="space"/>
        <w:lvlText w:val="图%1.%5"/>
        <w:lvlJc w:val="left"/>
        <w:pPr>
          <w:ind w:left="0" w:firstLine="0"/>
        </w:pPr>
        <w:rPr>
          <w:rFonts w:ascii="宋体" w:eastAsia="宋体" w:hAnsiTheme="minorHAnsi" w:hint="eastAsia"/>
        </w:rPr>
      </w:lvl>
    </w:lvlOverride>
    <w:lvlOverride w:ilvl="5">
      <w:lvl w:ilvl="5">
        <w:start w:val="1"/>
        <w:numFmt w:val="decimal"/>
        <w:lvlRestart w:val="1"/>
        <w:pStyle w:val="11-10"/>
        <w:isLgl/>
        <w:suff w:val="space"/>
        <w:lvlText w:val="表%1.%6"/>
        <w:lvlJc w:val="left"/>
        <w:pPr>
          <w:ind w:left="0" w:firstLine="0"/>
        </w:pPr>
        <w:rPr>
          <w:rFonts w:ascii="宋体" w:eastAsia="宋体" w:hAnsiTheme="minorHAnsi" w:hint="eastAsia"/>
          <w:sz w:val="21"/>
        </w:rPr>
      </w:lvl>
    </w:lvlOverride>
    <w:lvlOverride w:ilvl="6">
      <w:lvl w:ilvl="6">
        <w:start w:val="1"/>
        <w:numFmt w:val="decimal"/>
        <w:lvlRestart w:val="1"/>
        <w:isLgl/>
        <w:suff w:val="space"/>
        <w:lvlText w:val="%1.%2.%3.%4.%5.%6.%7"/>
        <w:lvlJc w:val="left"/>
        <w:pPr>
          <w:ind w:left="0" w:firstLine="0"/>
        </w:pPr>
        <w:rPr>
          <w:rFonts w:asciiTheme="minorHAnsi" w:eastAsia="宋体" w:hAnsiTheme="minorHAnsi" w:hint="eastAsia"/>
        </w:rPr>
      </w:lvl>
    </w:lvlOverride>
    <w:lvlOverride w:ilvl="7">
      <w:lvl w:ilvl="7">
        <w:start w:val="1"/>
        <w:numFmt w:val="decimal"/>
        <w:lvlRestart w:val="1"/>
        <w:isLgl/>
        <w:suff w:val="space"/>
        <w:lvlText w:val="（%1.%8）"/>
        <w:lvlJc w:val="left"/>
        <w:pPr>
          <w:ind w:left="0" w:firstLine="0"/>
        </w:pPr>
        <w:rPr>
          <w:rFonts w:asciiTheme="minorHAnsi" w:eastAsia="宋体" w:hAnsiTheme="minorHAnsi" w:hint="default"/>
        </w:rPr>
      </w:lvl>
    </w:lvlOverride>
    <w:lvlOverride w:ilvl="8">
      <w:lvl w:ilvl="8">
        <w:start w:val="1"/>
        <w:numFmt w:val="decimal"/>
        <w:lvlRestart w:val="1"/>
        <w:pStyle w:val="a0"/>
        <w:lvlText w:val="[%9]"/>
        <w:lvlJc w:val="left"/>
        <w:pPr>
          <w:ind w:left="0" w:firstLine="0"/>
        </w:pPr>
        <w:rPr>
          <w:rFonts w:asciiTheme="minorHAnsi" w:eastAsia="宋体" w:hAnsiTheme="minorHAnsi" w:hint="eastAsia"/>
        </w:rPr>
      </w:lvl>
    </w:lvlOverride>
  </w:num>
  <w:num w:numId="16" w16cid:durableId="759177629">
    <w:abstractNumId w:val="17"/>
  </w:num>
  <w:num w:numId="17" w16cid:durableId="1492981690">
    <w:abstractNumId w:val="3"/>
  </w:num>
  <w:num w:numId="18" w16cid:durableId="1378893050">
    <w:abstractNumId w:val="27"/>
  </w:num>
  <w:num w:numId="19" w16cid:durableId="1063018471">
    <w:abstractNumId w:val="18"/>
  </w:num>
  <w:num w:numId="20" w16cid:durableId="260914814">
    <w:abstractNumId w:val="6"/>
  </w:num>
  <w:num w:numId="21" w16cid:durableId="163018041">
    <w:abstractNumId w:val="12"/>
  </w:num>
  <w:num w:numId="22" w16cid:durableId="1632247656">
    <w:abstractNumId w:val="5"/>
  </w:num>
  <w:num w:numId="23" w16cid:durableId="1544823738">
    <w:abstractNumId w:val="22"/>
  </w:num>
  <w:num w:numId="24" w16cid:durableId="1047870690">
    <w:abstractNumId w:val="31"/>
  </w:num>
  <w:num w:numId="25" w16cid:durableId="746079567">
    <w:abstractNumId w:val="32"/>
  </w:num>
  <w:num w:numId="26" w16cid:durableId="820735335">
    <w:abstractNumId w:val="26"/>
  </w:num>
  <w:num w:numId="27" w16cid:durableId="1525704538">
    <w:abstractNumId w:val="11"/>
  </w:num>
  <w:num w:numId="28" w16cid:durableId="2002544826">
    <w:abstractNumId w:val="28"/>
  </w:num>
  <w:num w:numId="29" w16cid:durableId="506597096">
    <w:abstractNumId w:val="2"/>
  </w:num>
  <w:num w:numId="30" w16cid:durableId="288709167">
    <w:abstractNumId w:val="4"/>
  </w:num>
  <w:num w:numId="31" w16cid:durableId="1119957043">
    <w:abstractNumId w:val="25"/>
  </w:num>
  <w:num w:numId="32" w16cid:durableId="1956980765">
    <w:abstractNumId w:val="14"/>
  </w:num>
  <w:num w:numId="33" w16cid:durableId="1244028088">
    <w:abstractNumId w:val="15"/>
  </w:num>
  <w:num w:numId="34" w16cid:durableId="1379161687">
    <w:abstractNumId w:val="19"/>
    <w:lvlOverride w:ilvl="0">
      <w:lvl w:ilvl="0">
        <w:start w:val="1"/>
        <w:numFmt w:val="decimal"/>
        <w:pStyle w:val="1"/>
        <w:suff w:val="space"/>
        <w:lvlText w:val="第%1章"/>
        <w:lvlJc w:val="left"/>
        <w:pPr>
          <w:ind w:left="0" w:firstLine="0"/>
        </w:pPr>
        <w:rPr>
          <w:rFonts w:ascii="黑体" w:eastAsia="黑体" w:hAnsiTheme="minorHAnsi" w:hint="eastAsia"/>
          <w:spacing w:val="30"/>
        </w:rPr>
      </w:lvl>
    </w:lvlOverride>
    <w:lvlOverride w:ilvl="1">
      <w:lvl w:ilvl="1">
        <w:start w:val="1"/>
        <w:numFmt w:val="decimal"/>
        <w:pStyle w:val="2"/>
        <w:isLgl/>
        <w:suff w:val="space"/>
        <w:lvlText w:val="%1.%2"/>
        <w:lvlJc w:val="left"/>
        <w:pPr>
          <w:ind w:left="0" w:firstLine="0"/>
        </w:pPr>
        <w:rPr>
          <w:rFonts w:ascii="黑体" w:eastAsia="黑体" w:hAnsiTheme="minorHAnsi" w:hint="eastAsia"/>
        </w:rPr>
      </w:lvl>
    </w:lvlOverride>
    <w:lvlOverride w:ilvl="2">
      <w:lvl w:ilvl="2">
        <w:start w:val="1"/>
        <w:numFmt w:val="decimal"/>
        <w:pStyle w:val="3"/>
        <w:isLgl/>
        <w:suff w:val="space"/>
        <w:lvlText w:val="%1.%2.%3"/>
        <w:lvlJc w:val="left"/>
        <w:pPr>
          <w:ind w:left="0" w:firstLine="0"/>
        </w:pPr>
        <w:rPr>
          <w:rFonts w:ascii="黑体" w:eastAsia="黑体" w:hAnsiTheme="minorHAnsi" w:hint="eastAsia"/>
        </w:rPr>
      </w:lvl>
    </w:lvlOverride>
    <w:lvlOverride w:ilvl="3">
      <w:lvl w:ilvl="3">
        <w:start w:val="1"/>
        <w:numFmt w:val="decimal"/>
        <w:pStyle w:val="4"/>
        <w:isLgl/>
        <w:suff w:val="space"/>
        <w:lvlText w:val="%1.%2.%3.%4"/>
        <w:lvlJc w:val="left"/>
        <w:pPr>
          <w:ind w:left="0" w:firstLine="0"/>
        </w:pPr>
        <w:rPr>
          <w:rFonts w:asciiTheme="minorHAnsi" w:eastAsia="宋体" w:hAnsiTheme="minorHAnsi" w:hint="eastAsia"/>
          <w:sz w:val="24"/>
        </w:rPr>
      </w:lvl>
    </w:lvlOverride>
    <w:lvlOverride w:ilvl="4">
      <w:lvl w:ilvl="4">
        <w:start w:val="1"/>
        <w:numFmt w:val="decimal"/>
        <w:lvlRestart w:val="1"/>
        <w:pStyle w:val="11-1"/>
        <w:isLgl/>
        <w:suff w:val="space"/>
        <w:lvlText w:val="图%1.%5"/>
        <w:lvlJc w:val="left"/>
        <w:pPr>
          <w:ind w:left="0" w:firstLine="0"/>
        </w:pPr>
        <w:rPr>
          <w:rFonts w:asciiTheme="minorHAnsi" w:eastAsia="宋体" w:hAnsiTheme="minorHAnsi" w:hint="default"/>
        </w:rPr>
      </w:lvl>
    </w:lvlOverride>
    <w:lvlOverride w:ilvl="5">
      <w:lvl w:ilvl="5">
        <w:start w:val="1"/>
        <w:numFmt w:val="decimal"/>
        <w:lvlRestart w:val="1"/>
        <w:pStyle w:val="11-10"/>
        <w:isLgl/>
        <w:suff w:val="space"/>
        <w:lvlText w:val="表%1.%6"/>
        <w:lvlJc w:val="left"/>
        <w:pPr>
          <w:ind w:left="0" w:firstLine="0"/>
        </w:pPr>
        <w:rPr>
          <w:rFonts w:asciiTheme="minorHAnsi" w:eastAsia="宋体" w:hAnsiTheme="minorHAnsi" w:hint="default"/>
          <w:sz w:val="21"/>
        </w:rPr>
      </w:lvl>
    </w:lvlOverride>
    <w:lvlOverride w:ilvl="6">
      <w:lvl w:ilvl="6">
        <w:start w:val="1"/>
        <w:numFmt w:val="decimal"/>
        <w:lvlRestart w:val="1"/>
        <w:isLgl/>
        <w:suff w:val="space"/>
        <w:lvlText w:val="%1.%2.%3.%4.%5.%6.%7"/>
        <w:lvlJc w:val="left"/>
        <w:pPr>
          <w:ind w:left="0" w:firstLine="0"/>
        </w:pPr>
        <w:rPr>
          <w:rFonts w:asciiTheme="minorHAnsi" w:eastAsia="宋体" w:hAnsiTheme="minorHAnsi" w:hint="eastAsia"/>
        </w:rPr>
      </w:lvl>
    </w:lvlOverride>
    <w:lvlOverride w:ilvl="7">
      <w:lvl w:ilvl="7">
        <w:start w:val="1"/>
        <w:numFmt w:val="decimal"/>
        <w:lvlRestart w:val="1"/>
        <w:isLgl/>
        <w:suff w:val="space"/>
        <w:lvlText w:val="（%1-%8）"/>
        <w:lvlJc w:val="left"/>
        <w:pPr>
          <w:ind w:left="0" w:firstLine="0"/>
        </w:pPr>
        <w:rPr>
          <w:rFonts w:asciiTheme="minorHAnsi" w:eastAsia="宋体" w:hAnsiTheme="minorHAnsi" w:hint="default"/>
        </w:rPr>
      </w:lvl>
    </w:lvlOverride>
    <w:lvlOverride w:ilvl="8">
      <w:lvl w:ilvl="8">
        <w:start w:val="1"/>
        <w:numFmt w:val="decimal"/>
        <w:lvlRestart w:val="1"/>
        <w:pStyle w:val="a0"/>
        <w:lvlText w:val="[%9]"/>
        <w:lvlJc w:val="left"/>
        <w:pPr>
          <w:ind w:left="0" w:firstLine="0"/>
        </w:pPr>
        <w:rPr>
          <w:rFonts w:asciiTheme="minorHAnsi" w:eastAsia="宋体" w:hAnsiTheme="minorHAnsi" w:hint="eastAsia"/>
        </w:rPr>
      </w:lvl>
    </w:lvlOverride>
  </w:num>
  <w:num w:numId="35" w16cid:durableId="690187776">
    <w:abstractNumId w:val="19"/>
  </w:num>
  <w:num w:numId="36" w16cid:durableId="1447043413">
    <w:abstractNumId w:val="24"/>
  </w:num>
  <w:num w:numId="37" w16cid:durableId="968121941">
    <w:abstractNumId w:val="0"/>
  </w:num>
  <w:num w:numId="38" w16cid:durableId="1004356433">
    <w:abstractNumId w:val="1"/>
  </w:num>
  <w:num w:numId="39" w16cid:durableId="1021476083">
    <w:abstractNumId w:val="16"/>
  </w:num>
  <w:num w:numId="40" w16cid:durableId="955333348">
    <w:abstractNumId w:val="7"/>
  </w:num>
  <w:num w:numId="41" w16cid:durableId="689991650">
    <w:abstractNumId w:val="21"/>
  </w:num>
  <w:num w:numId="42" w16cid:durableId="1627201394">
    <w:abstractNumId w:val="29"/>
  </w:num>
  <w:num w:numId="43" w16cid:durableId="1526989450">
    <w:abstractNumId w:val="30"/>
  </w:num>
  <w:num w:numId="44" w16cid:durableId="2830788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mirrorMargins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62"/>
    <w:rsid w:val="00000507"/>
    <w:rsid w:val="00000AD6"/>
    <w:rsid w:val="00000F45"/>
    <w:rsid w:val="000035AB"/>
    <w:rsid w:val="00003E19"/>
    <w:rsid w:val="00004A1A"/>
    <w:rsid w:val="00005600"/>
    <w:rsid w:val="00005D9B"/>
    <w:rsid w:val="00006582"/>
    <w:rsid w:val="00006AC4"/>
    <w:rsid w:val="00006D2A"/>
    <w:rsid w:val="00007631"/>
    <w:rsid w:val="0001174F"/>
    <w:rsid w:val="000118C2"/>
    <w:rsid w:val="00013974"/>
    <w:rsid w:val="00013A23"/>
    <w:rsid w:val="00014058"/>
    <w:rsid w:val="00017400"/>
    <w:rsid w:val="00017FCB"/>
    <w:rsid w:val="00020461"/>
    <w:rsid w:val="00020AE0"/>
    <w:rsid w:val="0002111A"/>
    <w:rsid w:val="0002112F"/>
    <w:rsid w:val="00024766"/>
    <w:rsid w:val="00025C28"/>
    <w:rsid w:val="0003436B"/>
    <w:rsid w:val="000362BA"/>
    <w:rsid w:val="000367CB"/>
    <w:rsid w:val="0003686D"/>
    <w:rsid w:val="00037A4D"/>
    <w:rsid w:val="00037AB5"/>
    <w:rsid w:val="000438DE"/>
    <w:rsid w:val="00046CF0"/>
    <w:rsid w:val="000470B5"/>
    <w:rsid w:val="00050415"/>
    <w:rsid w:val="00050BF8"/>
    <w:rsid w:val="00053846"/>
    <w:rsid w:val="0005416C"/>
    <w:rsid w:val="00057051"/>
    <w:rsid w:val="00057757"/>
    <w:rsid w:val="00061D25"/>
    <w:rsid w:val="000625E0"/>
    <w:rsid w:val="00062B63"/>
    <w:rsid w:val="000648E8"/>
    <w:rsid w:val="00064B7B"/>
    <w:rsid w:val="00064C2F"/>
    <w:rsid w:val="00064DC0"/>
    <w:rsid w:val="0006753C"/>
    <w:rsid w:val="00070A54"/>
    <w:rsid w:val="00072626"/>
    <w:rsid w:val="00073136"/>
    <w:rsid w:val="0007361D"/>
    <w:rsid w:val="0007414F"/>
    <w:rsid w:val="00074690"/>
    <w:rsid w:val="000749A4"/>
    <w:rsid w:val="00076052"/>
    <w:rsid w:val="00076423"/>
    <w:rsid w:val="00082571"/>
    <w:rsid w:val="00083A06"/>
    <w:rsid w:val="00085F93"/>
    <w:rsid w:val="00090AA2"/>
    <w:rsid w:val="00092FDA"/>
    <w:rsid w:val="00096E89"/>
    <w:rsid w:val="000A0189"/>
    <w:rsid w:val="000A1E91"/>
    <w:rsid w:val="000A2039"/>
    <w:rsid w:val="000A2715"/>
    <w:rsid w:val="000A45F7"/>
    <w:rsid w:val="000A7ABB"/>
    <w:rsid w:val="000B00D8"/>
    <w:rsid w:val="000B07C7"/>
    <w:rsid w:val="000B0B1F"/>
    <w:rsid w:val="000B1168"/>
    <w:rsid w:val="000B2F4A"/>
    <w:rsid w:val="000B31A4"/>
    <w:rsid w:val="000B489E"/>
    <w:rsid w:val="000B52DD"/>
    <w:rsid w:val="000B5954"/>
    <w:rsid w:val="000C01BB"/>
    <w:rsid w:val="000C03EC"/>
    <w:rsid w:val="000C0452"/>
    <w:rsid w:val="000C4714"/>
    <w:rsid w:val="000C4CC8"/>
    <w:rsid w:val="000C572B"/>
    <w:rsid w:val="000C7509"/>
    <w:rsid w:val="000C7AE9"/>
    <w:rsid w:val="000D08C4"/>
    <w:rsid w:val="000D54DE"/>
    <w:rsid w:val="000E0399"/>
    <w:rsid w:val="000E1551"/>
    <w:rsid w:val="000E3EB2"/>
    <w:rsid w:val="000E4867"/>
    <w:rsid w:val="000E53E1"/>
    <w:rsid w:val="000F3D89"/>
    <w:rsid w:val="000F414D"/>
    <w:rsid w:val="000F4948"/>
    <w:rsid w:val="000F4CAB"/>
    <w:rsid w:val="000F4EC2"/>
    <w:rsid w:val="000F62C7"/>
    <w:rsid w:val="000F6A58"/>
    <w:rsid w:val="000F7209"/>
    <w:rsid w:val="000F7418"/>
    <w:rsid w:val="00100B5B"/>
    <w:rsid w:val="0010235D"/>
    <w:rsid w:val="001036DD"/>
    <w:rsid w:val="00104F65"/>
    <w:rsid w:val="001059D6"/>
    <w:rsid w:val="00106BEB"/>
    <w:rsid w:val="00106C57"/>
    <w:rsid w:val="00107351"/>
    <w:rsid w:val="001073F3"/>
    <w:rsid w:val="00107F71"/>
    <w:rsid w:val="00111E85"/>
    <w:rsid w:val="00113296"/>
    <w:rsid w:val="001136DA"/>
    <w:rsid w:val="00113CEF"/>
    <w:rsid w:val="00113E38"/>
    <w:rsid w:val="00114311"/>
    <w:rsid w:val="0011796C"/>
    <w:rsid w:val="00117B90"/>
    <w:rsid w:val="001207B6"/>
    <w:rsid w:val="00120BD9"/>
    <w:rsid w:val="001212C9"/>
    <w:rsid w:val="0012235E"/>
    <w:rsid w:val="001223CA"/>
    <w:rsid w:val="001225EB"/>
    <w:rsid w:val="001232FB"/>
    <w:rsid w:val="00123335"/>
    <w:rsid w:val="0012499A"/>
    <w:rsid w:val="00124DD7"/>
    <w:rsid w:val="001253AE"/>
    <w:rsid w:val="00126014"/>
    <w:rsid w:val="0012641C"/>
    <w:rsid w:val="00127611"/>
    <w:rsid w:val="0012769D"/>
    <w:rsid w:val="001334C4"/>
    <w:rsid w:val="00134F9B"/>
    <w:rsid w:val="00135AB4"/>
    <w:rsid w:val="00135DD4"/>
    <w:rsid w:val="00137B02"/>
    <w:rsid w:val="00140DE6"/>
    <w:rsid w:val="00141BE9"/>
    <w:rsid w:val="00143390"/>
    <w:rsid w:val="001435EE"/>
    <w:rsid w:val="00143BEB"/>
    <w:rsid w:val="00143C87"/>
    <w:rsid w:val="00144443"/>
    <w:rsid w:val="00144DF4"/>
    <w:rsid w:val="0014660D"/>
    <w:rsid w:val="00146791"/>
    <w:rsid w:val="0014754F"/>
    <w:rsid w:val="00150BBE"/>
    <w:rsid w:val="00151293"/>
    <w:rsid w:val="00157F8A"/>
    <w:rsid w:val="0016070E"/>
    <w:rsid w:val="001655A8"/>
    <w:rsid w:val="0016745C"/>
    <w:rsid w:val="0017475F"/>
    <w:rsid w:val="00174921"/>
    <w:rsid w:val="00175834"/>
    <w:rsid w:val="0017678E"/>
    <w:rsid w:val="00177F48"/>
    <w:rsid w:val="001820C5"/>
    <w:rsid w:val="00182C4B"/>
    <w:rsid w:val="001833BB"/>
    <w:rsid w:val="001836D7"/>
    <w:rsid w:val="00185A59"/>
    <w:rsid w:val="00190333"/>
    <w:rsid w:val="00191431"/>
    <w:rsid w:val="001919C3"/>
    <w:rsid w:val="00196DD3"/>
    <w:rsid w:val="001A080C"/>
    <w:rsid w:val="001A2F2C"/>
    <w:rsid w:val="001A3915"/>
    <w:rsid w:val="001A3A43"/>
    <w:rsid w:val="001A3FD2"/>
    <w:rsid w:val="001A405D"/>
    <w:rsid w:val="001A4152"/>
    <w:rsid w:val="001A44C1"/>
    <w:rsid w:val="001A69F5"/>
    <w:rsid w:val="001A76A4"/>
    <w:rsid w:val="001A7A51"/>
    <w:rsid w:val="001B044D"/>
    <w:rsid w:val="001B0E74"/>
    <w:rsid w:val="001B0F3C"/>
    <w:rsid w:val="001B14B0"/>
    <w:rsid w:val="001B2442"/>
    <w:rsid w:val="001B2941"/>
    <w:rsid w:val="001B349D"/>
    <w:rsid w:val="001B57DF"/>
    <w:rsid w:val="001B6623"/>
    <w:rsid w:val="001B73FC"/>
    <w:rsid w:val="001C1221"/>
    <w:rsid w:val="001C16EC"/>
    <w:rsid w:val="001C1958"/>
    <w:rsid w:val="001C1E99"/>
    <w:rsid w:val="001C20EF"/>
    <w:rsid w:val="001C499A"/>
    <w:rsid w:val="001C5F5F"/>
    <w:rsid w:val="001C6112"/>
    <w:rsid w:val="001C7823"/>
    <w:rsid w:val="001D0FD6"/>
    <w:rsid w:val="001D16F1"/>
    <w:rsid w:val="001D2ACB"/>
    <w:rsid w:val="001D31DA"/>
    <w:rsid w:val="001D3F67"/>
    <w:rsid w:val="001D744D"/>
    <w:rsid w:val="001D7CFD"/>
    <w:rsid w:val="001E1F1E"/>
    <w:rsid w:val="001E235C"/>
    <w:rsid w:val="001E3015"/>
    <w:rsid w:val="001E5B1E"/>
    <w:rsid w:val="001F42C5"/>
    <w:rsid w:val="00200D3F"/>
    <w:rsid w:val="00201B98"/>
    <w:rsid w:val="00201F59"/>
    <w:rsid w:val="00203956"/>
    <w:rsid w:val="0020499A"/>
    <w:rsid w:val="00205919"/>
    <w:rsid w:val="00205D54"/>
    <w:rsid w:val="00206246"/>
    <w:rsid w:val="00206BFA"/>
    <w:rsid w:val="00211305"/>
    <w:rsid w:val="0021193D"/>
    <w:rsid w:val="00212E19"/>
    <w:rsid w:val="00212F06"/>
    <w:rsid w:val="00214F39"/>
    <w:rsid w:val="00217AF3"/>
    <w:rsid w:val="00220FF4"/>
    <w:rsid w:val="00221B83"/>
    <w:rsid w:val="002238FA"/>
    <w:rsid w:val="00226E13"/>
    <w:rsid w:val="00226E9A"/>
    <w:rsid w:val="002315E9"/>
    <w:rsid w:val="002340F7"/>
    <w:rsid w:val="0023659D"/>
    <w:rsid w:val="00237DD7"/>
    <w:rsid w:val="002411E0"/>
    <w:rsid w:val="00242CE5"/>
    <w:rsid w:val="0024399A"/>
    <w:rsid w:val="002441D4"/>
    <w:rsid w:val="00244D77"/>
    <w:rsid w:val="002474D3"/>
    <w:rsid w:val="00251AD8"/>
    <w:rsid w:val="002520DE"/>
    <w:rsid w:val="00252392"/>
    <w:rsid w:val="00252EBF"/>
    <w:rsid w:val="002549F1"/>
    <w:rsid w:val="002550D5"/>
    <w:rsid w:val="00256B7C"/>
    <w:rsid w:val="00261B26"/>
    <w:rsid w:val="00265B95"/>
    <w:rsid w:val="00265E38"/>
    <w:rsid w:val="002668FB"/>
    <w:rsid w:val="00266C0B"/>
    <w:rsid w:val="00266E67"/>
    <w:rsid w:val="002727E2"/>
    <w:rsid w:val="002745F3"/>
    <w:rsid w:val="0027612A"/>
    <w:rsid w:val="00276641"/>
    <w:rsid w:val="00276F4B"/>
    <w:rsid w:val="00277335"/>
    <w:rsid w:val="00277F01"/>
    <w:rsid w:val="00282851"/>
    <w:rsid w:val="00283858"/>
    <w:rsid w:val="0028400C"/>
    <w:rsid w:val="002850DC"/>
    <w:rsid w:val="00286290"/>
    <w:rsid w:val="002865A5"/>
    <w:rsid w:val="002868AD"/>
    <w:rsid w:val="00286E4D"/>
    <w:rsid w:val="002872ED"/>
    <w:rsid w:val="00293F94"/>
    <w:rsid w:val="002944BB"/>
    <w:rsid w:val="0029481E"/>
    <w:rsid w:val="00295270"/>
    <w:rsid w:val="00296006"/>
    <w:rsid w:val="00296898"/>
    <w:rsid w:val="002977CD"/>
    <w:rsid w:val="00297D50"/>
    <w:rsid w:val="002A1251"/>
    <w:rsid w:val="002A2DFA"/>
    <w:rsid w:val="002A3B4D"/>
    <w:rsid w:val="002A4FC2"/>
    <w:rsid w:val="002A5E76"/>
    <w:rsid w:val="002A779B"/>
    <w:rsid w:val="002B02B1"/>
    <w:rsid w:val="002B06C1"/>
    <w:rsid w:val="002B0E4F"/>
    <w:rsid w:val="002B1144"/>
    <w:rsid w:val="002B15DD"/>
    <w:rsid w:val="002B2390"/>
    <w:rsid w:val="002B28E3"/>
    <w:rsid w:val="002B36A5"/>
    <w:rsid w:val="002B54E0"/>
    <w:rsid w:val="002B6011"/>
    <w:rsid w:val="002B66CE"/>
    <w:rsid w:val="002B69FD"/>
    <w:rsid w:val="002C08FD"/>
    <w:rsid w:val="002C176F"/>
    <w:rsid w:val="002C22A4"/>
    <w:rsid w:val="002C5F8B"/>
    <w:rsid w:val="002C6693"/>
    <w:rsid w:val="002C6970"/>
    <w:rsid w:val="002C69A5"/>
    <w:rsid w:val="002C7A22"/>
    <w:rsid w:val="002D0D61"/>
    <w:rsid w:val="002D4C0F"/>
    <w:rsid w:val="002D5228"/>
    <w:rsid w:val="002D7133"/>
    <w:rsid w:val="002E697E"/>
    <w:rsid w:val="002E6F2F"/>
    <w:rsid w:val="002E7F2E"/>
    <w:rsid w:val="002F0C15"/>
    <w:rsid w:val="002F3482"/>
    <w:rsid w:val="002F3F63"/>
    <w:rsid w:val="002F6147"/>
    <w:rsid w:val="003014BB"/>
    <w:rsid w:val="00301BFB"/>
    <w:rsid w:val="00304990"/>
    <w:rsid w:val="00306D2D"/>
    <w:rsid w:val="00310E12"/>
    <w:rsid w:val="00311A00"/>
    <w:rsid w:val="00311A48"/>
    <w:rsid w:val="00311CC0"/>
    <w:rsid w:val="003121E9"/>
    <w:rsid w:val="003122B6"/>
    <w:rsid w:val="00316829"/>
    <w:rsid w:val="003178D4"/>
    <w:rsid w:val="00320419"/>
    <w:rsid w:val="00322768"/>
    <w:rsid w:val="0032293A"/>
    <w:rsid w:val="00323957"/>
    <w:rsid w:val="00325EFD"/>
    <w:rsid w:val="0032708D"/>
    <w:rsid w:val="00332CB5"/>
    <w:rsid w:val="00333089"/>
    <w:rsid w:val="003341C8"/>
    <w:rsid w:val="003351DE"/>
    <w:rsid w:val="0033533B"/>
    <w:rsid w:val="003379DD"/>
    <w:rsid w:val="00340B72"/>
    <w:rsid w:val="003419E4"/>
    <w:rsid w:val="00341E1B"/>
    <w:rsid w:val="00342BC8"/>
    <w:rsid w:val="00343A89"/>
    <w:rsid w:val="00343E96"/>
    <w:rsid w:val="00345D9A"/>
    <w:rsid w:val="00346424"/>
    <w:rsid w:val="003478FF"/>
    <w:rsid w:val="00347A39"/>
    <w:rsid w:val="0036028A"/>
    <w:rsid w:val="003604C9"/>
    <w:rsid w:val="00363EBC"/>
    <w:rsid w:val="00364846"/>
    <w:rsid w:val="00364F77"/>
    <w:rsid w:val="00365B61"/>
    <w:rsid w:val="00370087"/>
    <w:rsid w:val="00371796"/>
    <w:rsid w:val="00371F00"/>
    <w:rsid w:val="00373299"/>
    <w:rsid w:val="00382A74"/>
    <w:rsid w:val="00384542"/>
    <w:rsid w:val="003853B2"/>
    <w:rsid w:val="0038590A"/>
    <w:rsid w:val="0038663F"/>
    <w:rsid w:val="00391BFF"/>
    <w:rsid w:val="00394928"/>
    <w:rsid w:val="00394F47"/>
    <w:rsid w:val="0039748D"/>
    <w:rsid w:val="003A1EF1"/>
    <w:rsid w:val="003A26D3"/>
    <w:rsid w:val="003A38A3"/>
    <w:rsid w:val="003A3A54"/>
    <w:rsid w:val="003A53CB"/>
    <w:rsid w:val="003A5B65"/>
    <w:rsid w:val="003A61EA"/>
    <w:rsid w:val="003A6916"/>
    <w:rsid w:val="003A7F1E"/>
    <w:rsid w:val="003B2C4C"/>
    <w:rsid w:val="003B2E42"/>
    <w:rsid w:val="003B44CE"/>
    <w:rsid w:val="003B5DD0"/>
    <w:rsid w:val="003B644B"/>
    <w:rsid w:val="003B734E"/>
    <w:rsid w:val="003C0D9B"/>
    <w:rsid w:val="003C2BD7"/>
    <w:rsid w:val="003C39A4"/>
    <w:rsid w:val="003C4134"/>
    <w:rsid w:val="003C63C7"/>
    <w:rsid w:val="003C70FA"/>
    <w:rsid w:val="003D01F8"/>
    <w:rsid w:val="003D0585"/>
    <w:rsid w:val="003D08F9"/>
    <w:rsid w:val="003D1D50"/>
    <w:rsid w:val="003D469F"/>
    <w:rsid w:val="003D5962"/>
    <w:rsid w:val="003D637A"/>
    <w:rsid w:val="003E0FFB"/>
    <w:rsid w:val="003E1538"/>
    <w:rsid w:val="003E2624"/>
    <w:rsid w:val="003E3E3E"/>
    <w:rsid w:val="003E4BA2"/>
    <w:rsid w:val="003E4BEC"/>
    <w:rsid w:val="003E4CAB"/>
    <w:rsid w:val="003E5908"/>
    <w:rsid w:val="003E612A"/>
    <w:rsid w:val="003E645F"/>
    <w:rsid w:val="003F1376"/>
    <w:rsid w:val="003F611A"/>
    <w:rsid w:val="003F63A2"/>
    <w:rsid w:val="003F648C"/>
    <w:rsid w:val="00402294"/>
    <w:rsid w:val="00403D62"/>
    <w:rsid w:val="00404E11"/>
    <w:rsid w:val="00404EAB"/>
    <w:rsid w:val="00406674"/>
    <w:rsid w:val="00410191"/>
    <w:rsid w:val="0041423F"/>
    <w:rsid w:val="004142AA"/>
    <w:rsid w:val="0041467F"/>
    <w:rsid w:val="00414876"/>
    <w:rsid w:val="00414C76"/>
    <w:rsid w:val="004157C5"/>
    <w:rsid w:val="00415C12"/>
    <w:rsid w:val="0041736E"/>
    <w:rsid w:val="00420851"/>
    <w:rsid w:val="00420DF8"/>
    <w:rsid w:val="00421ABF"/>
    <w:rsid w:val="00422D93"/>
    <w:rsid w:val="0042375F"/>
    <w:rsid w:val="0042393A"/>
    <w:rsid w:val="004244C6"/>
    <w:rsid w:val="00425387"/>
    <w:rsid w:val="004254CC"/>
    <w:rsid w:val="00427715"/>
    <w:rsid w:val="00427813"/>
    <w:rsid w:val="0043076F"/>
    <w:rsid w:val="00431C24"/>
    <w:rsid w:val="0043523D"/>
    <w:rsid w:val="00435CCA"/>
    <w:rsid w:val="00435D14"/>
    <w:rsid w:val="0043690A"/>
    <w:rsid w:val="004430C2"/>
    <w:rsid w:val="00443A4A"/>
    <w:rsid w:val="00445634"/>
    <w:rsid w:val="0045005F"/>
    <w:rsid w:val="004504B7"/>
    <w:rsid w:val="00450DB9"/>
    <w:rsid w:val="004523DF"/>
    <w:rsid w:val="00455B15"/>
    <w:rsid w:val="00456E84"/>
    <w:rsid w:val="00460F06"/>
    <w:rsid w:val="004622F0"/>
    <w:rsid w:val="00463498"/>
    <w:rsid w:val="00463B88"/>
    <w:rsid w:val="00464B68"/>
    <w:rsid w:val="0046667C"/>
    <w:rsid w:val="00466A28"/>
    <w:rsid w:val="00467657"/>
    <w:rsid w:val="0046794B"/>
    <w:rsid w:val="00471B82"/>
    <w:rsid w:val="00473541"/>
    <w:rsid w:val="00474376"/>
    <w:rsid w:val="00475433"/>
    <w:rsid w:val="004773EC"/>
    <w:rsid w:val="00480373"/>
    <w:rsid w:val="00482659"/>
    <w:rsid w:val="004835A1"/>
    <w:rsid w:val="004835E4"/>
    <w:rsid w:val="00484A0A"/>
    <w:rsid w:val="004851F9"/>
    <w:rsid w:val="0048542D"/>
    <w:rsid w:val="0049039B"/>
    <w:rsid w:val="00491696"/>
    <w:rsid w:val="00493597"/>
    <w:rsid w:val="00495107"/>
    <w:rsid w:val="004952E1"/>
    <w:rsid w:val="0049697C"/>
    <w:rsid w:val="004A0603"/>
    <w:rsid w:val="004A3144"/>
    <w:rsid w:val="004A3C54"/>
    <w:rsid w:val="004A45FD"/>
    <w:rsid w:val="004A472D"/>
    <w:rsid w:val="004B14A5"/>
    <w:rsid w:val="004B5680"/>
    <w:rsid w:val="004B716F"/>
    <w:rsid w:val="004B75BA"/>
    <w:rsid w:val="004B760B"/>
    <w:rsid w:val="004B7A22"/>
    <w:rsid w:val="004C45EC"/>
    <w:rsid w:val="004C4DD1"/>
    <w:rsid w:val="004C56BA"/>
    <w:rsid w:val="004C77A1"/>
    <w:rsid w:val="004D07DF"/>
    <w:rsid w:val="004D3196"/>
    <w:rsid w:val="004D4116"/>
    <w:rsid w:val="004D42A1"/>
    <w:rsid w:val="004D5686"/>
    <w:rsid w:val="004D71C1"/>
    <w:rsid w:val="004D7516"/>
    <w:rsid w:val="004E0539"/>
    <w:rsid w:val="004E1142"/>
    <w:rsid w:val="004E2C7D"/>
    <w:rsid w:val="004E478F"/>
    <w:rsid w:val="004E726B"/>
    <w:rsid w:val="004E761F"/>
    <w:rsid w:val="004F0EED"/>
    <w:rsid w:val="004F1C1D"/>
    <w:rsid w:val="004F34BC"/>
    <w:rsid w:val="004F39CD"/>
    <w:rsid w:val="004F47D7"/>
    <w:rsid w:val="004F71BE"/>
    <w:rsid w:val="0050100D"/>
    <w:rsid w:val="0050127F"/>
    <w:rsid w:val="00505DCA"/>
    <w:rsid w:val="00513A8D"/>
    <w:rsid w:val="0051444E"/>
    <w:rsid w:val="00515772"/>
    <w:rsid w:val="00516005"/>
    <w:rsid w:val="00522785"/>
    <w:rsid w:val="005233FF"/>
    <w:rsid w:val="00524ECF"/>
    <w:rsid w:val="00527CA8"/>
    <w:rsid w:val="00527F10"/>
    <w:rsid w:val="00530006"/>
    <w:rsid w:val="00530C67"/>
    <w:rsid w:val="00532551"/>
    <w:rsid w:val="00532B68"/>
    <w:rsid w:val="005343EA"/>
    <w:rsid w:val="00534F06"/>
    <w:rsid w:val="005355CF"/>
    <w:rsid w:val="00535EC2"/>
    <w:rsid w:val="00540506"/>
    <w:rsid w:val="00543AE4"/>
    <w:rsid w:val="00545AC4"/>
    <w:rsid w:val="005464E7"/>
    <w:rsid w:val="00546879"/>
    <w:rsid w:val="00547AA5"/>
    <w:rsid w:val="00550940"/>
    <w:rsid w:val="005567DE"/>
    <w:rsid w:val="005568CD"/>
    <w:rsid w:val="0056063B"/>
    <w:rsid w:val="005608CB"/>
    <w:rsid w:val="00561896"/>
    <w:rsid w:val="00563936"/>
    <w:rsid w:val="0056568D"/>
    <w:rsid w:val="00571C05"/>
    <w:rsid w:val="005762B7"/>
    <w:rsid w:val="00580069"/>
    <w:rsid w:val="00581025"/>
    <w:rsid w:val="005816FD"/>
    <w:rsid w:val="00581707"/>
    <w:rsid w:val="00582717"/>
    <w:rsid w:val="005834A1"/>
    <w:rsid w:val="00585799"/>
    <w:rsid w:val="00586430"/>
    <w:rsid w:val="005876C3"/>
    <w:rsid w:val="005879DB"/>
    <w:rsid w:val="00592536"/>
    <w:rsid w:val="00594159"/>
    <w:rsid w:val="0059437E"/>
    <w:rsid w:val="00596573"/>
    <w:rsid w:val="00596B41"/>
    <w:rsid w:val="00597AB7"/>
    <w:rsid w:val="005A1AE0"/>
    <w:rsid w:val="005A28DC"/>
    <w:rsid w:val="005A349D"/>
    <w:rsid w:val="005A6821"/>
    <w:rsid w:val="005A7FA4"/>
    <w:rsid w:val="005B00C3"/>
    <w:rsid w:val="005B13EE"/>
    <w:rsid w:val="005B5A18"/>
    <w:rsid w:val="005B5EEC"/>
    <w:rsid w:val="005B67A1"/>
    <w:rsid w:val="005B7DF2"/>
    <w:rsid w:val="005C0232"/>
    <w:rsid w:val="005C1939"/>
    <w:rsid w:val="005C30C5"/>
    <w:rsid w:val="005C3D07"/>
    <w:rsid w:val="005C60BA"/>
    <w:rsid w:val="005C6176"/>
    <w:rsid w:val="005D198D"/>
    <w:rsid w:val="005D2EA8"/>
    <w:rsid w:val="005D3156"/>
    <w:rsid w:val="005D57E9"/>
    <w:rsid w:val="005E0D38"/>
    <w:rsid w:val="005E1AFF"/>
    <w:rsid w:val="005E2BBF"/>
    <w:rsid w:val="005F14B5"/>
    <w:rsid w:val="005F1C5E"/>
    <w:rsid w:val="005F4635"/>
    <w:rsid w:val="005F565B"/>
    <w:rsid w:val="005F566F"/>
    <w:rsid w:val="005F5A17"/>
    <w:rsid w:val="005F5BBE"/>
    <w:rsid w:val="005F6BE3"/>
    <w:rsid w:val="005F6C2F"/>
    <w:rsid w:val="00601070"/>
    <w:rsid w:val="006013BE"/>
    <w:rsid w:val="006022C2"/>
    <w:rsid w:val="00603AEA"/>
    <w:rsid w:val="0060527C"/>
    <w:rsid w:val="006060EC"/>
    <w:rsid w:val="006069AB"/>
    <w:rsid w:val="00606A36"/>
    <w:rsid w:val="00606EFC"/>
    <w:rsid w:val="00611A0C"/>
    <w:rsid w:val="006121B6"/>
    <w:rsid w:val="00614440"/>
    <w:rsid w:val="006151F8"/>
    <w:rsid w:val="00615E75"/>
    <w:rsid w:val="006204A3"/>
    <w:rsid w:val="00620EF3"/>
    <w:rsid w:val="0062173C"/>
    <w:rsid w:val="00621E7F"/>
    <w:rsid w:val="00622A19"/>
    <w:rsid w:val="00622B1F"/>
    <w:rsid w:val="006234D2"/>
    <w:rsid w:val="006244D9"/>
    <w:rsid w:val="0062727B"/>
    <w:rsid w:val="00627873"/>
    <w:rsid w:val="00630BDA"/>
    <w:rsid w:val="00633913"/>
    <w:rsid w:val="00633B1C"/>
    <w:rsid w:val="006358AA"/>
    <w:rsid w:val="006359CD"/>
    <w:rsid w:val="00635F57"/>
    <w:rsid w:val="00636878"/>
    <w:rsid w:val="00640230"/>
    <w:rsid w:val="00642217"/>
    <w:rsid w:val="00643023"/>
    <w:rsid w:val="00643725"/>
    <w:rsid w:val="006448EE"/>
    <w:rsid w:val="00645435"/>
    <w:rsid w:val="00645A80"/>
    <w:rsid w:val="00645E57"/>
    <w:rsid w:val="00646A23"/>
    <w:rsid w:val="00652B5D"/>
    <w:rsid w:val="006537EB"/>
    <w:rsid w:val="00654C8D"/>
    <w:rsid w:val="006555F8"/>
    <w:rsid w:val="00656051"/>
    <w:rsid w:val="00656CE3"/>
    <w:rsid w:val="00657D58"/>
    <w:rsid w:val="0066110E"/>
    <w:rsid w:val="00661441"/>
    <w:rsid w:val="00661794"/>
    <w:rsid w:val="00661DC4"/>
    <w:rsid w:val="0066275A"/>
    <w:rsid w:val="00663806"/>
    <w:rsid w:val="006642F7"/>
    <w:rsid w:val="006643A1"/>
    <w:rsid w:val="0066523C"/>
    <w:rsid w:val="00665A8A"/>
    <w:rsid w:val="00666D87"/>
    <w:rsid w:val="00666F39"/>
    <w:rsid w:val="00667E9B"/>
    <w:rsid w:val="00674AB8"/>
    <w:rsid w:val="00674B96"/>
    <w:rsid w:val="0067670C"/>
    <w:rsid w:val="00677A02"/>
    <w:rsid w:val="0068088C"/>
    <w:rsid w:val="006823DD"/>
    <w:rsid w:val="00683017"/>
    <w:rsid w:val="00683638"/>
    <w:rsid w:val="006836D2"/>
    <w:rsid w:val="00684DBC"/>
    <w:rsid w:val="0068597C"/>
    <w:rsid w:val="00686EC0"/>
    <w:rsid w:val="0068725E"/>
    <w:rsid w:val="0069396A"/>
    <w:rsid w:val="0069438D"/>
    <w:rsid w:val="00695830"/>
    <w:rsid w:val="00697340"/>
    <w:rsid w:val="006977C7"/>
    <w:rsid w:val="006A2047"/>
    <w:rsid w:val="006A2C29"/>
    <w:rsid w:val="006A54C2"/>
    <w:rsid w:val="006A724F"/>
    <w:rsid w:val="006A7595"/>
    <w:rsid w:val="006A7647"/>
    <w:rsid w:val="006A7BB5"/>
    <w:rsid w:val="006B00A3"/>
    <w:rsid w:val="006B17D4"/>
    <w:rsid w:val="006B5BE5"/>
    <w:rsid w:val="006B7688"/>
    <w:rsid w:val="006B7F0E"/>
    <w:rsid w:val="006C0519"/>
    <w:rsid w:val="006C0DC8"/>
    <w:rsid w:val="006C2D46"/>
    <w:rsid w:val="006C3932"/>
    <w:rsid w:val="006C6988"/>
    <w:rsid w:val="006C714E"/>
    <w:rsid w:val="006C7E75"/>
    <w:rsid w:val="006D22F9"/>
    <w:rsid w:val="006D3365"/>
    <w:rsid w:val="006D3384"/>
    <w:rsid w:val="006D3453"/>
    <w:rsid w:val="006D41A2"/>
    <w:rsid w:val="006D5D29"/>
    <w:rsid w:val="006D60F5"/>
    <w:rsid w:val="006D6695"/>
    <w:rsid w:val="006E13D6"/>
    <w:rsid w:val="006E2384"/>
    <w:rsid w:val="006E2EC1"/>
    <w:rsid w:val="006E3977"/>
    <w:rsid w:val="006E78FF"/>
    <w:rsid w:val="006F11BB"/>
    <w:rsid w:val="006F1912"/>
    <w:rsid w:val="006F1BBC"/>
    <w:rsid w:val="006F2305"/>
    <w:rsid w:val="006F299C"/>
    <w:rsid w:val="006F3CBC"/>
    <w:rsid w:val="006F6A55"/>
    <w:rsid w:val="006F7FE4"/>
    <w:rsid w:val="0070014E"/>
    <w:rsid w:val="00702640"/>
    <w:rsid w:val="007037DD"/>
    <w:rsid w:val="00703D30"/>
    <w:rsid w:val="00703F4C"/>
    <w:rsid w:val="00704467"/>
    <w:rsid w:val="00705756"/>
    <w:rsid w:val="00706469"/>
    <w:rsid w:val="00706F98"/>
    <w:rsid w:val="007075FB"/>
    <w:rsid w:val="0070766E"/>
    <w:rsid w:val="007105C3"/>
    <w:rsid w:val="0071097B"/>
    <w:rsid w:val="00710A2D"/>
    <w:rsid w:val="00711FB3"/>
    <w:rsid w:val="0071627B"/>
    <w:rsid w:val="007173E2"/>
    <w:rsid w:val="0072030A"/>
    <w:rsid w:val="00721AD0"/>
    <w:rsid w:val="00721D1D"/>
    <w:rsid w:val="00724233"/>
    <w:rsid w:val="007244CD"/>
    <w:rsid w:val="0072595B"/>
    <w:rsid w:val="00726001"/>
    <w:rsid w:val="007307DA"/>
    <w:rsid w:val="007311F9"/>
    <w:rsid w:val="007313F9"/>
    <w:rsid w:val="007323F4"/>
    <w:rsid w:val="0073253F"/>
    <w:rsid w:val="00732C69"/>
    <w:rsid w:val="00732FA1"/>
    <w:rsid w:val="00734C72"/>
    <w:rsid w:val="007401AF"/>
    <w:rsid w:val="00741CC4"/>
    <w:rsid w:val="00743497"/>
    <w:rsid w:val="00744395"/>
    <w:rsid w:val="00744595"/>
    <w:rsid w:val="00744D19"/>
    <w:rsid w:val="007453F7"/>
    <w:rsid w:val="00745F3E"/>
    <w:rsid w:val="007535D3"/>
    <w:rsid w:val="00753CB5"/>
    <w:rsid w:val="00756C82"/>
    <w:rsid w:val="00760E34"/>
    <w:rsid w:val="00762038"/>
    <w:rsid w:val="00762E0A"/>
    <w:rsid w:val="00762E9A"/>
    <w:rsid w:val="00764B93"/>
    <w:rsid w:val="00764FA4"/>
    <w:rsid w:val="007659C5"/>
    <w:rsid w:val="00767BE1"/>
    <w:rsid w:val="0077020C"/>
    <w:rsid w:val="00770345"/>
    <w:rsid w:val="0077094D"/>
    <w:rsid w:val="0077213F"/>
    <w:rsid w:val="007809FB"/>
    <w:rsid w:val="00782249"/>
    <w:rsid w:val="00783715"/>
    <w:rsid w:val="00785CAC"/>
    <w:rsid w:val="0079164A"/>
    <w:rsid w:val="0079355B"/>
    <w:rsid w:val="00793DDE"/>
    <w:rsid w:val="0079481A"/>
    <w:rsid w:val="007967B8"/>
    <w:rsid w:val="00796DEE"/>
    <w:rsid w:val="007A02BD"/>
    <w:rsid w:val="007A0DF2"/>
    <w:rsid w:val="007A1831"/>
    <w:rsid w:val="007A1A75"/>
    <w:rsid w:val="007A406D"/>
    <w:rsid w:val="007A4811"/>
    <w:rsid w:val="007A5EA0"/>
    <w:rsid w:val="007A6311"/>
    <w:rsid w:val="007A6ED4"/>
    <w:rsid w:val="007B3346"/>
    <w:rsid w:val="007B342A"/>
    <w:rsid w:val="007B5C8E"/>
    <w:rsid w:val="007B6E7C"/>
    <w:rsid w:val="007C009F"/>
    <w:rsid w:val="007C011A"/>
    <w:rsid w:val="007C1064"/>
    <w:rsid w:val="007C174B"/>
    <w:rsid w:val="007C24E5"/>
    <w:rsid w:val="007C331A"/>
    <w:rsid w:val="007C5C97"/>
    <w:rsid w:val="007C6C6C"/>
    <w:rsid w:val="007C7C89"/>
    <w:rsid w:val="007C7F90"/>
    <w:rsid w:val="007D06EE"/>
    <w:rsid w:val="007D0843"/>
    <w:rsid w:val="007D0BF7"/>
    <w:rsid w:val="007D25DD"/>
    <w:rsid w:val="007E40DD"/>
    <w:rsid w:val="007F07AC"/>
    <w:rsid w:val="007F2486"/>
    <w:rsid w:val="007F2A4D"/>
    <w:rsid w:val="007F3EBE"/>
    <w:rsid w:val="007F4AFC"/>
    <w:rsid w:val="007F4B32"/>
    <w:rsid w:val="007F4DB8"/>
    <w:rsid w:val="007F550C"/>
    <w:rsid w:val="007F5576"/>
    <w:rsid w:val="007F73BC"/>
    <w:rsid w:val="0080000F"/>
    <w:rsid w:val="00800476"/>
    <w:rsid w:val="00801174"/>
    <w:rsid w:val="00803AA9"/>
    <w:rsid w:val="00804C56"/>
    <w:rsid w:val="00805D3E"/>
    <w:rsid w:val="0081022C"/>
    <w:rsid w:val="008114BA"/>
    <w:rsid w:val="00811824"/>
    <w:rsid w:val="00811E18"/>
    <w:rsid w:val="008134D3"/>
    <w:rsid w:val="008136DD"/>
    <w:rsid w:val="00814353"/>
    <w:rsid w:val="00814718"/>
    <w:rsid w:val="00817242"/>
    <w:rsid w:val="008204CB"/>
    <w:rsid w:val="00820BAC"/>
    <w:rsid w:val="00820EBE"/>
    <w:rsid w:val="0082214D"/>
    <w:rsid w:val="00822B72"/>
    <w:rsid w:val="008234D4"/>
    <w:rsid w:val="008239FA"/>
    <w:rsid w:val="00823FD7"/>
    <w:rsid w:val="008247BD"/>
    <w:rsid w:val="0082482B"/>
    <w:rsid w:val="00824FB2"/>
    <w:rsid w:val="0082631D"/>
    <w:rsid w:val="00826613"/>
    <w:rsid w:val="00827111"/>
    <w:rsid w:val="00831B0F"/>
    <w:rsid w:val="008323CB"/>
    <w:rsid w:val="00832720"/>
    <w:rsid w:val="0083340F"/>
    <w:rsid w:val="008334BA"/>
    <w:rsid w:val="00833AFE"/>
    <w:rsid w:val="00836287"/>
    <w:rsid w:val="008374D1"/>
    <w:rsid w:val="008400E6"/>
    <w:rsid w:val="008412AA"/>
    <w:rsid w:val="00843E32"/>
    <w:rsid w:val="00844992"/>
    <w:rsid w:val="00845A1F"/>
    <w:rsid w:val="00845B31"/>
    <w:rsid w:val="00845DEF"/>
    <w:rsid w:val="00847847"/>
    <w:rsid w:val="00847C91"/>
    <w:rsid w:val="008503AA"/>
    <w:rsid w:val="00851B28"/>
    <w:rsid w:val="00853300"/>
    <w:rsid w:val="00855412"/>
    <w:rsid w:val="00855AF4"/>
    <w:rsid w:val="00857271"/>
    <w:rsid w:val="00857C44"/>
    <w:rsid w:val="00860E92"/>
    <w:rsid w:val="008612A5"/>
    <w:rsid w:val="00863228"/>
    <w:rsid w:val="00864602"/>
    <w:rsid w:val="008649BE"/>
    <w:rsid w:val="00866C64"/>
    <w:rsid w:val="0087091B"/>
    <w:rsid w:val="008713E6"/>
    <w:rsid w:val="00871B9F"/>
    <w:rsid w:val="008740A1"/>
    <w:rsid w:val="008802D5"/>
    <w:rsid w:val="0088078A"/>
    <w:rsid w:val="00883445"/>
    <w:rsid w:val="0088371E"/>
    <w:rsid w:val="008856D7"/>
    <w:rsid w:val="00885ABB"/>
    <w:rsid w:val="00885D1D"/>
    <w:rsid w:val="00886998"/>
    <w:rsid w:val="00895982"/>
    <w:rsid w:val="008A171C"/>
    <w:rsid w:val="008A1ACC"/>
    <w:rsid w:val="008A20C7"/>
    <w:rsid w:val="008A455A"/>
    <w:rsid w:val="008A54EA"/>
    <w:rsid w:val="008A62F5"/>
    <w:rsid w:val="008A772B"/>
    <w:rsid w:val="008B35CE"/>
    <w:rsid w:val="008B399D"/>
    <w:rsid w:val="008B3DD3"/>
    <w:rsid w:val="008B589C"/>
    <w:rsid w:val="008B6BF0"/>
    <w:rsid w:val="008B74E9"/>
    <w:rsid w:val="008C0BE9"/>
    <w:rsid w:val="008C3D5E"/>
    <w:rsid w:val="008C6501"/>
    <w:rsid w:val="008C6CA3"/>
    <w:rsid w:val="008D00F0"/>
    <w:rsid w:val="008D2641"/>
    <w:rsid w:val="008D3882"/>
    <w:rsid w:val="008D3EBC"/>
    <w:rsid w:val="008D494D"/>
    <w:rsid w:val="008D55E2"/>
    <w:rsid w:val="008D6509"/>
    <w:rsid w:val="008E00CB"/>
    <w:rsid w:val="008E1A80"/>
    <w:rsid w:val="008E2705"/>
    <w:rsid w:val="008E47FB"/>
    <w:rsid w:val="008F1544"/>
    <w:rsid w:val="008F16A3"/>
    <w:rsid w:val="008F27EA"/>
    <w:rsid w:val="008F3912"/>
    <w:rsid w:val="008F3C56"/>
    <w:rsid w:val="008F5F5B"/>
    <w:rsid w:val="008F6EDE"/>
    <w:rsid w:val="00903303"/>
    <w:rsid w:val="009042DD"/>
    <w:rsid w:val="00904C5D"/>
    <w:rsid w:val="009060BC"/>
    <w:rsid w:val="00907EA3"/>
    <w:rsid w:val="00910D35"/>
    <w:rsid w:val="009123FD"/>
    <w:rsid w:val="00913455"/>
    <w:rsid w:val="009147A0"/>
    <w:rsid w:val="00916541"/>
    <w:rsid w:val="00916C62"/>
    <w:rsid w:val="00917FE8"/>
    <w:rsid w:val="00920118"/>
    <w:rsid w:val="00921177"/>
    <w:rsid w:val="0092155D"/>
    <w:rsid w:val="009219AC"/>
    <w:rsid w:val="009219C7"/>
    <w:rsid w:val="00922CF4"/>
    <w:rsid w:val="00925D62"/>
    <w:rsid w:val="009265A9"/>
    <w:rsid w:val="009269AE"/>
    <w:rsid w:val="00926FE0"/>
    <w:rsid w:val="009275E0"/>
    <w:rsid w:val="00932A2E"/>
    <w:rsid w:val="00933034"/>
    <w:rsid w:val="009345D6"/>
    <w:rsid w:val="00934689"/>
    <w:rsid w:val="009346A0"/>
    <w:rsid w:val="00935495"/>
    <w:rsid w:val="00937340"/>
    <w:rsid w:val="00941179"/>
    <w:rsid w:val="009412D0"/>
    <w:rsid w:val="00941885"/>
    <w:rsid w:val="009419F9"/>
    <w:rsid w:val="00941EC8"/>
    <w:rsid w:val="0094275F"/>
    <w:rsid w:val="00943215"/>
    <w:rsid w:val="00943DA8"/>
    <w:rsid w:val="00944751"/>
    <w:rsid w:val="0094765F"/>
    <w:rsid w:val="00950069"/>
    <w:rsid w:val="0095018D"/>
    <w:rsid w:val="00951BEC"/>
    <w:rsid w:val="0095387D"/>
    <w:rsid w:val="0095792F"/>
    <w:rsid w:val="00957FDF"/>
    <w:rsid w:val="00960721"/>
    <w:rsid w:val="00960C04"/>
    <w:rsid w:val="00960D17"/>
    <w:rsid w:val="00961013"/>
    <w:rsid w:val="0096152F"/>
    <w:rsid w:val="00962CFC"/>
    <w:rsid w:val="00964BEC"/>
    <w:rsid w:val="009653F5"/>
    <w:rsid w:val="009658E6"/>
    <w:rsid w:val="009662B2"/>
    <w:rsid w:val="00966584"/>
    <w:rsid w:val="00966635"/>
    <w:rsid w:val="00966F75"/>
    <w:rsid w:val="00967564"/>
    <w:rsid w:val="0096765B"/>
    <w:rsid w:val="00970910"/>
    <w:rsid w:val="00971138"/>
    <w:rsid w:val="00971FDB"/>
    <w:rsid w:val="009737C6"/>
    <w:rsid w:val="009741D2"/>
    <w:rsid w:val="00974B7B"/>
    <w:rsid w:val="00974E68"/>
    <w:rsid w:val="00977CA5"/>
    <w:rsid w:val="00980469"/>
    <w:rsid w:val="00982351"/>
    <w:rsid w:val="0098246B"/>
    <w:rsid w:val="00982952"/>
    <w:rsid w:val="00982B86"/>
    <w:rsid w:val="00984406"/>
    <w:rsid w:val="009900FC"/>
    <w:rsid w:val="00990A95"/>
    <w:rsid w:val="00990F68"/>
    <w:rsid w:val="00991079"/>
    <w:rsid w:val="009929BD"/>
    <w:rsid w:val="00993B06"/>
    <w:rsid w:val="00993CE5"/>
    <w:rsid w:val="009A01C8"/>
    <w:rsid w:val="009A20EC"/>
    <w:rsid w:val="009A429B"/>
    <w:rsid w:val="009A4B34"/>
    <w:rsid w:val="009A5560"/>
    <w:rsid w:val="009A5571"/>
    <w:rsid w:val="009A5672"/>
    <w:rsid w:val="009A56CA"/>
    <w:rsid w:val="009A63A8"/>
    <w:rsid w:val="009A752D"/>
    <w:rsid w:val="009B09F4"/>
    <w:rsid w:val="009B0E60"/>
    <w:rsid w:val="009B1C38"/>
    <w:rsid w:val="009B3E65"/>
    <w:rsid w:val="009B3EF1"/>
    <w:rsid w:val="009B42AF"/>
    <w:rsid w:val="009B4B3C"/>
    <w:rsid w:val="009B4E17"/>
    <w:rsid w:val="009B55DB"/>
    <w:rsid w:val="009B61E7"/>
    <w:rsid w:val="009B7187"/>
    <w:rsid w:val="009C0D5A"/>
    <w:rsid w:val="009C12FA"/>
    <w:rsid w:val="009C1F35"/>
    <w:rsid w:val="009C2871"/>
    <w:rsid w:val="009C306A"/>
    <w:rsid w:val="009C386A"/>
    <w:rsid w:val="009C3D7E"/>
    <w:rsid w:val="009C4D9A"/>
    <w:rsid w:val="009C5575"/>
    <w:rsid w:val="009C73A5"/>
    <w:rsid w:val="009C78A8"/>
    <w:rsid w:val="009D1A22"/>
    <w:rsid w:val="009D2E08"/>
    <w:rsid w:val="009D4E58"/>
    <w:rsid w:val="009D6392"/>
    <w:rsid w:val="009D6500"/>
    <w:rsid w:val="009D6B39"/>
    <w:rsid w:val="009E13E6"/>
    <w:rsid w:val="009E1AE5"/>
    <w:rsid w:val="009E1C55"/>
    <w:rsid w:val="009E3ED1"/>
    <w:rsid w:val="009E7817"/>
    <w:rsid w:val="009F1A8F"/>
    <w:rsid w:val="009F31C8"/>
    <w:rsid w:val="009F56A5"/>
    <w:rsid w:val="009F574B"/>
    <w:rsid w:val="009F59A6"/>
    <w:rsid w:val="009F5D1B"/>
    <w:rsid w:val="009F7004"/>
    <w:rsid w:val="009F7897"/>
    <w:rsid w:val="00A02039"/>
    <w:rsid w:val="00A03DB7"/>
    <w:rsid w:val="00A121AF"/>
    <w:rsid w:val="00A155AD"/>
    <w:rsid w:val="00A15D59"/>
    <w:rsid w:val="00A20445"/>
    <w:rsid w:val="00A24332"/>
    <w:rsid w:val="00A24792"/>
    <w:rsid w:val="00A24F4E"/>
    <w:rsid w:val="00A25E6D"/>
    <w:rsid w:val="00A26642"/>
    <w:rsid w:val="00A26A16"/>
    <w:rsid w:val="00A30882"/>
    <w:rsid w:val="00A368D3"/>
    <w:rsid w:val="00A44741"/>
    <w:rsid w:val="00A448E5"/>
    <w:rsid w:val="00A4609D"/>
    <w:rsid w:val="00A512B1"/>
    <w:rsid w:val="00A51F67"/>
    <w:rsid w:val="00A5243B"/>
    <w:rsid w:val="00A535AE"/>
    <w:rsid w:val="00A54335"/>
    <w:rsid w:val="00A54D24"/>
    <w:rsid w:val="00A54DAC"/>
    <w:rsid w:val="00A56687"/>
    <w:rsid w:val="00A62454"/>
    <w:rsid w:val="00A65BBB"/>
    <w:rsid w:val="00A66D0F"/>
    <w:rsid w:val="00A7069E"/>
    <w:rsid w:val="00A7264D"/>
    <w:rsid w:val="00A72BEB"/>
    <w:rsid w:val="00A72FD5"/>
    <w:rsid w:val="00A73572"/>
    <w:rsid w:val="00A735C1"/>
    <w:rsid w:val="00A74F3F"/>
    <w:rsid w:val="00A75DF9"/>
    <w:rsid w:val="00A80803"/>
    <w:rsid w:val="00A8138E"/>
    <w:rsid w:val="00A8218F"/>
    <w:rsid w:val="00A83849"/>
    <w:rsid w:val="00A838F7"/>
    <w:rsid w:val="00A85391"/>
    <w:rsid w:val="00A853C0"/>
    <w:rsid w:val="00A85CAE"/>
    <w:rsid w:val="00A87543"/>
    <w:rsid w:val="00A87D64"/>
    <w:rsid w:val="00A87EE7"/>
    <w:rsid w:val="00A92A64"/>
    <w:rsid w:val="00A92B47"/>
    <w:rsid w:val="00A95340"/>
    <w:rsid w:val="00AA0639"/>
    <w:rsid w:val="00AA22AF"/>
    <w:rsid w:val="00AA31CE"/>
    <w:rsid w:val="00AA49DC"/>
    <w:rsid w:val="00AA4CB2"/>
    <w:rsid w:val="00AA577C"/>
    <w:rsid w:val="00AA5B94"/>
    <w:rsid w:val="00AA6B26"/>
    <w:rsid w:val="00AB14BB"/>
    <w:rsid w:val="00AB4EA7"/>
    <w:rsid w:val="00AB5DBE"/>
    <w:rsid w:val="00AB6F2C"/>
    <w:rsid w:val="00AB79C9"/>
    <w:rsid w:val="00AC270E"/>
    <w:rsid w:val="00AC3DAA"/>
    <w:rsid w:val="00AC4259"/>
    <w:rsid w:val="00AC4A35"/>
    <w:rsid w:val="00AC618F"/>
    <w:rsid w:val="00AC7812"/>
    <w:rsid w:val="00AC7A41"/>
    <w:rsid w:val="00AD0437"/>
    <w:rsid w:val="00AD1AA4"/>
    <w:rsid w:val="00AD2E9E"/>
    <w:rsid w:val="00AD3536"/>
    <w:rsid w:val="00AD4262"/>
    <w:rsid w:val="00AD4C2B"/>
    <w:rsid w:val="00AD5374"/>
    <w:rsid w:val="00AD5423"/>
    <w:rsid w:val="00AD6A21"/>
    <w:rsid w:val="00AD6ADB"/>
    <w:rsid w:val="00AD6C14"/>
    <w:rsid w:val="00AD7BD7"/>
    <w:rsid w:val="00AE0A6A"/>
    <w:rsid w:val="00AE0DB9"/>
    <w:rsid w:val="00AE2714"/>
    <w:rsid w:val="00AE4250"/>
    <w:rsid w:val="00AE4522"/>
    <w:rsid w:val="00AE56B5"/>
    <w:rsid w:val="00AE7A7E"/>
    <w:rsid w:val="00AF01FD"/>
    <w:rsid w:val="00AF046B"/>
    <w:rsid w:val="00AF1FA7"/>
    <w:rsid w:val="00AF2219"/>
    <w:rsid w:val="00AF3920"/>
    <w:rsid w:val="00AF4FB0"/>
    <w:rsid w:val="00AF6BB1"/>
    <w:rsid w:val="00AF742F"/>
    <w:rsid w:val="00B006C7"/>
    <w:rsid w:val="00B01222"/>
    <w:rsid w:val="00B01589"/>
    <w:rsid w:val="00B035F1"/>
    <w:rsid w:val="00B047D3"/>
    <w:rsid w:val="00B11C87"/>
    <w:rsid w:val="00B12789"/>
    <w:rsid w:val="00B13CC4"/>
    <w:rsid w:val="00B14BF5"/>
    <w:rsid w:val="00B1781A"/>
    <w:rsid w:val="00B20E2E"/>
    <w:rsid w:val="00B221B5"/>
    <w:rsid w:val="00B2267B"/>
    <w:rsid w:val="00B23F09"/>
    <w:rsid w:val="00B24D30"/>
    <w:rsid w:val="00B24F6E"/>
    <w:rsid w:val="00B25E0E"/>
    <w:rsid w:val="00B261FC"/>
    <w:rsid w:val="00B27D5E"/>
    <w:rsid w:val="00B3282A"/>
    <w:rsid w:val="00B33ECE"/>
    <w:rsid w:val="00B34B38"/>
    <w:rsid w:val="00B369A0"/>
    <w:rsid w:val="00B37605"/>
    <w:rsid w:val="00B403C8"/>
    <w:rsid w:val="00B4203B"/>
    <w:rsid w:val="00B42147"/>
    <w:rsid w:val="00B44198"/>
    <w:rsid w:val="00B4448D"/>
    <w:rsid w:val="00B44665"/>
    <w:rsid w:val="00B47DB9"/>
    <w:rsid w:val="00B513F2"/>
    <w:rsid w:val="00B55C1F"/>
    <w:rsid w:val="00B57013"/>
    <w:rsid w:val="00B571FC"/>
    <w:rsid w:val="00B602D9"/>
    <w:rsid w:val="00B61FB5"/>
    <w:rsid w:val="00B65EF8"/>
    <w:rsid w:val="00B65F24"/>
    <w:rsid w:val="00B661C5"/>
    <w:rsid w:val="00B70FE2"/>
    <w:rsid w:val="00B72446"/>
    <w:rsid w:val="00B72C12"/>
    <w:rsid w:val="00B74D37"/>
    <w:rsid w:val="00B76F20"/>
    <w:rsid w:val="00B808B2"/>
    <w:rsid w:val="00B83AD1"/>
    <w:rsid w:val="00B84B23"/>
    <w:rsid w:val="00B84F56"/>
    <w:rsid w:val="00B8668A"/>
    <w:rsid w:val="00B869AC"/>
    <w:rsid w:val="00B86FC0"/>
    <w:rsid w:val="00B87A71"/>
    <w:rsid w:val="00B87B09"/>
    <w:rsid w:val="00B87B9D"/>
    <w:rsid w:val="00B87E45"/>
    <w:rsid w:val="00B90538"/>
    <w:rsid w:val="00B92BAB"/>
    <w:rsid w:val="00B945B9"/>
    <w:rsid w:val="00B976E4"/>
    <w:rsid w:val="00BA03F0"/>
    <w:rsid w:val="00BA0ADB"/>
    <w:rsid w:val="00BA4817"/>
    <w:rsid w:val="00BA50F4"/>
    <w:rsid w:val="00BB12FA"/>
    <w:rsid w:val="00BB2555"/>
    <w:rsid w:val="00BB520D"/>
    <w:rsid w:val="00BB78F9"/>
    <w:rsid w:val="00BC16A7"/>
    <w:rsid w:val="00BC1B73"/>
    <w:rsid w:val="00BC2FF6"/>
    <w:rsid w:val="00BC3192"/>
    <w:rsid w:val="00BC3525"/>
    <w:rsid w:val="00BC6C7F"/>
    <w:rsid w:val="00BC75AC"/>
    <w:rsid w:val="00BD0A15"/>
    <w:rsid w:val="00BD0A49"/>
    <w:rsid w:val="00BD45CD"/>
    <w:rsid w:val="00BD531F"/>
    <w:rsid w:val="00BD592F"/>
    <w:rsid w:val="00BE0A69"/>
    <w:rsid w:val="00BE1AE9"/>
    <w:rsid w:val="00BE1C3D"/>
    <w:rsid w:val="00BE2FBB"/>
    <w:rsid w:val="00BE4053"/>
    <w:rsid w:val="00BE4C1A"/>
    <w:rsid w:val="00BE4C23"/>
    <w:rsid w:val="00BE6985"/>
    <w:rsid w:val="00BE7253"/>
    <w:rsid w:val="00BF055A"/>
    <w:rsid w:val="00BF482B"/>
    <w:rsid w:val="00BF6A0D"/>
    <w:rsid w:val="00BF7175"/>
    <w:rsid w:val="00BF7C54"/>
    <w:rsid w:val="00C004CD"/>
    <w:rsid w:val="00C02095"/>
    <w:rsid w:val="00C028C2"/>
    <w:rsid w:val="00C0302E"/>
    <w:rsid w:val="00C03ADC"/>
    <w:rsid w:val="00C0452D"/>
    <w:rsid w:val="00C05055"/>
    <w:rsid w:val="00C05BD3"/>
    <w:rsid w:val="00C061EB"/>
    <w:rsid w:val="00C1010F"/>
    <w:rsid w:val="00C133D2"/>
    <w:rsid w:val="00C14A32"/>
    <w:rsid w:val="00C15682"/>
    <w:rsid w:val="00C22603"/>
    <w:rsid w:val="00C262C7"/>
    <w:rsid w:val="00C33870"/>
    <w:rsid w:val="00C375E6"/>
    <w:rsid w:val="00C41A96"/>
    <w:rsid w:val="00C42930"/>
    <w:rsid w:val="00C43BCB"/>
    <w:rsid w:val="00C458C7"/>
    <w:rsid w:val="00C46962"/>
    <w:rsid w:val="00C52F61"/>
    <w:rsid w:val="00C55BE1"/>
    <w:rsid w:val="00C55D2B"/>
    <w:rsid w:val="00C5600F"/>
    <w:rsid w:val="00C57762"/>
    <w:rsid w:val="00C611A8"/>
    <w:rsid w:val="00C61310"/>
    <w:rsid w:val="00C627AD"/>
    <w:rsid w:val="00C62929"/>
    <w:rsid w:val="00C637F3"/>
    <w:rsid w:val="00C63DB2"/>
    <w:rsid w:val="00C660C3"/>
    <w:rsid w:val="00C7027E"/>
    <w:rsid w:val="00C7066C"/>
    <w:rsid w:val="00C70BDF"/>
    <w:rsid w:val="00C71424"/>
    <w:rsid w:val="00C72674"/>
    <w:rsid w:val="00C7447D"/>
    <w:rsid w:val="00C7516C"/>
    <w:rsid w:val="00C753D3"/>
    <w:rsid w:val="00C76098"/>
    <w:rsid w:val="00C767F2"/>
    <w:rsid w:val="00C77089"/>
    <w:rsid w:val="00C77BAE"/>
    <w:rsid w:val="00C77C3D"/>
    <w:rsid w:val="00C80195"/>
    <w:rsid w:val="00C80D8E"/>
    <w:rsid w:val="00C8231F"/>
    <w:rsid w:val="00C82B07"/>
    <w:rsid w:val="00C8453C"/>
    <w:rsid w:val="00C853D7"/>
    <w:rsid w:val="00C86C0A"/>
    <w:rsid w:val="00C90138"/>
    <w:rsid w:val="00C96104"/>
    <w:rsid w:val="00C96492"/>
    <w:rsid w:val="00C96974"/>
    <w:rsid w:val="00C96982"/>
    <w:rsid w:val="00C969B9"/>
    <w:rsid w:val="00C97E99"/>
    <w:rsid w:val="00CA257C"/>
    <w:rsid w:val="00CA74E4"/>
    <w:rsid w:val="00CB0E79"/>
    <w:rsid w:val="00CB0F8C"/>
    <w:rsid w:val="00CB106C"/>
    <w:rsid w:val="00CB2FF5"/>
    <w:rsid w:val="00CB349A"/>
    <w:rsid w:val="00CB5E55"/>
    <w:rsid w:val="00CC1094"/>
    <w:rsid w:val="00CC4090"/>
    <w:rsid w:val="00CC67E6"/>
    <w:rsid w:val="00CC7FA8"/>
    <w:rsid w:val="00CD1F9A"/>
    <w:rsid w:val="00CD2661"/>
    <w:rsid w:val="00CD36FC"/>
    <w:rsid w:val="00CD420B"/>
    <w:rsid w:val="00CD4D2F"/>
    <w:rsid w:val="00CD62EC"/>
    <w:rsid w:val="00CE0941"/>
    <w:rsid w:val="00CE1B98"/>
    <w:rsid w:val="00CE2716"/>
    <w:rsid w:val="00CE3422"/>
    <w:rsid w:val="00CE4CDF"/>
    <w:rsid w:val="00CE7493"/>
    <w:rsid w:val="00CF4F18"/>
    <w:rsid w:val="00D01A62"/>
    <w:rsid w:val="00D058FA"/>
    <w:rsid w:val="00D060B4"/>
    <w:rsid w:val="00D079D1"/>
    <w:rsid w:val="00D13718"/>
    <w:rsid w:val="00D1722A"/>
    <w:rsid w:val="00D2051F"/>
    <w:rsid w:val="00D231FF"/>
    <w:rsid w:val="00D2466B"/>
    <w:rsid w:val="00D25739"/>
    <w:rsid w:val="00D26742"/>
    <w:rsid w:val="00D3042E"/>
    <w:rsid w:val="00D3072A"/>
    <w:rsid w:val="00D30A30"/>
    <w:rsid w:val="00D310A2"/>
    <w:rsid w:val="00D3457D"/>
    <w:rsid w:val="00D35CC9"/>
    <w:rsid w:val="00D36827"/>
    <w:rsid w:val="00D3728A"/>
    <w:rsid w:val="00D42264"/>
    <w:rsid w:val="00D43457"/>
    <w:rsid w:val="00D43DA7"/>
    <w:rsid w:val="00D443A4"/>
    <w:rsid w:val="00D4558C"/>
    <w:rsid w:val="00D46593"/>
    <w:rsid w:val="00D4726B"/>
    <w:rsid w:val="00D472CD"/>
    <w:rsid w:val="00D476A0"/>
    <w:rsid w:val="00D50894"/>
    <w:rsid w:val="00D50C8E"/>
    <w:rsid w:val="00D51629"/>
    <w:rsid w:val="00D51FCF"/>
    <w:rsid w:val="00D53036"/>
    <w:rsid w:val="00D60E3E"/>
    <w:rsid w:val="00D620E2"/>
    <w:rsid w:val="00D62DCB"/>
    <w:rsid w:val="00D62E81"/>
    <w:rsid w:val="00D632CD"/>
    <w:rsid w:val="00D6726C"/>
    <w:rsid w:val="00D674BC"/>
    <w:rsid w:val="00D67A77"/>
    <w:rsid w:val="00D67D50"/>
    <w:rsid w:val="00D70BFC"/>
    <w:rsid w:val="00D71A77"/>
    <w:rsid w:val="00D72C57"/>
    <w:rsid w:val="00D73F30"/>
    <w:rsid w:val="00D75374"/>
    <w:rsid w:val="00D7701F"/>
    <w:rsid w:val="00D82625"/>
    <w:rsid w:val="00D8328F"/>
    <w:rsid w:val="00D84E5B"/>
    <w:rsid w:val="00D90DC2"/>
    <w:rsid w:val="00D93B0B"/>
    <w:rsid w:val="00D94966"/>
    <w:rsid w:val="00D95C70"/>
    <w:rsid w:val="00D95EC8"/>
    <w:rsid w:val="00DA24FB"/>
    <w:rsid w:val="00DA2631"/>
    <w:rsid w:val="00DA3445"/>
    <w:rsid w:val="00DA4492"/>
    <w:rsid w:val="00DA6269"/>
    <w:rsid w:val="00DA6BA3"/>
    <w:rsid w:val="00DB05AC"/>
    <w:rsid w:val="00DB1CE5"/>
    <w:rsid w:val="00DB4BB5"/>
    <w:rsid w:val="00DB57C9"/>
    <w:rsid w:val="00DB72E2"/>
    <w:rsid w:val="00DB7817"/>
    <w:rsid w:val="00DC1481"/>
    <w:rsid w:val="00DC4517"/>
    <w:rsid w:val="00DC70A1"/>
    <w:rsid w:val="00DD1BD0"/>
    <w:rsid w:val="00DD25B4"/>
    <w:rsid w:val="00DD2EDD"/>
    <w:rsid w:val="00DD5316"/>
    <w:rsid w:val="00DD60B3"/>
    <w:rsid w:val="00DD766A"/>
    <w:rsid w:val="00DE013E"/>
    <w:rsid w:val="00DE0379"/>
    <w:rsid w:val="00DE185D"/>
    <w:rsid w:val="00DE1BF7"/>
    <w:rsid w:val="00DE1ED3"/>
    <w:rsid w:val="00DE219B"/>
    <w:rsid w:val="00DE2E3A"/>
    <w:rsid w:val="00DE4C57"/>
    <w:rsid w:val="00DE6C7A"/>
    <w:rsid w:val="00DE712B"/>
    <w:rsid w:val="00DF1D4C"/>
    <w:rsid w:val="00DF6196"/>
    <w:rsid w:val="00DF62FA"/>
    <w:rsid w:val="00DF7A4D"/>
    <w:rsid w:val="00E023B6"/>
    <w:rsid w:val="00E02851"/>
    <w:rsid w:val="00E031C8"/>
    <w:rsid w:val="00E0384D"/>
    <w:rsid w:val="00E05B6A"/>
    <w:rsid w:val="00E061EE"/>
    <w:rsid w:val="00E07547"/>
    <w:rsid w:val="00E07DD8"/>
    <w:rsid w:val="00E106FD"/>
    <w:rsid w:val="00E116AB"/>
    <w:rsid w:val="00E118C6"/>
    <w:rsid w:val="00E1330B"/>
    <w:rsid w:val="00E1398D"/>
    <w:rsid w:val="00E15BEE"/>
    <w:rsid w:val="00E21DD9"/>
    <w:rsid w:val="00E23D81"/>
    <w:rsid w:val="00E23F0C"/>
    <w:rsid w:val="00E252B9"/>
    <w:rsid w:val="00E26536"/>
    <w:rsid w:val="00E266EE"/>
    <w:rsid w:val="00E305E5"/>
    <w:rsid w:val="00E31D66"/>
    <w:rsid w:val="00E326B5"/>
    <w:rsid w:val="00E32C58"/>
    <w:rsid w:val="00E33F50"/>
    <w:rsid w:val="00E34402"/>
    <w:rsid w:val="00E348F7"/>
    <w:rsid w:val="00E35291"/>
    <w:rsid w:val="00E37234"/>
    <w:rsid w:val="00E40062"/>
    <w:rsid w:val="00E41775"/>
    <w:rsid w:val="00E42C40"/>
    <w:rsid w:val="00E4464F"/>
    <w:rsid w:val="00E4515D"/>
    <w:rsid w:val="00E45FA5"/>
    <w:rsid w:val="00E463B1"/>
    <w:rsid w:val="00E512C8"/>
    <w:rsid w:val="00E51EF3"/>
    <w:rsid w:val="00E5506C"/>
    <w:rsid w:val="00E57422"/>
    <w:rsid w:val="00E60777"/>
    <w:rsid w:val="00E60912"/>
    <w:rsid w:val="00E609CC"/>
    <w:rsid w:val="00E61F9E"/>
    <w:rsid w:val="00E645B8"/>
    <w:rsid w:val="00E64C2A"/>
    <w:rsid w:val="00E70BEC"/>
    <w:rsid w:val="00E73ADB"/>
    <w:rsid w:val="00E7466A"/>
    <w:rsid w:val="00E7491A"/>
    <w:rsid w:val="00E749E7"/>
    <w:rsid w:val="00E76014"/>
    <w:rsid w:val="00E828FC"/>
    <w:rsid w:val="00E82F2A"/>
    <w:rsid w:val="00E83D2B"/>
    <w:rsid w:val="00E8482D"/>
    <w:rsid w:val="00E8695F"/>
    <w:rsid w:val="00E8797F"/>
    <w:rsid w:val="00E90898"/>
    <w:rsid w:val="00E912AB"/>
    <w:rsid w:val="00E915C0"/>
    <w:rsid w:val="00E91D1B"/>
    <w:rsid w:val="00E924B2"/>
    <w:rsid w:val="00E92539"/>
    <w:rsid w:val="00E9413C"/>
    <w:rsid w:val="00E955DD"/>
    <w:rsid w:val="00E9571A"/>
    <w:rsid w:val="00E95CE5"/>
    <w:rsid w:val="00E960D4"/>
    <w:rsid w:val="00E97F56"/>
    <w:rsid w:val="00EA0F31"/>
    <w:rsid w:val="00EA383F"/>
    <w:rsid w:val="00EA4AD0"/>
    <w:rsid w:val="00EA65AD"/>
    <w:rsid w:val="00EA6C90"/>
    <w:rsid w:val="00EA746B"/>
    <w:rsid w:val="00EA7533"/>
    <w:rsid w:val="00EA79E2"/>
    <w:rsid w:val="00EB4C1B"/>
    <w:rsid w:val="00EC3128"/>
    <w:rsid w:val="00EC392B"/>
    <w:rsid w:val="00EC4FD0"/>
    <w:rsid w:val="00EC59E1"/>
    <w:rsid w:val="00ED0180"/>
    <w:rsid w:val="00ED19D0"/>
    <w:rsid w:val="00ED3837"/>
    <w:rsid w:val="00EE245D"/>
    <w:rsid w:val="00EE51A0"/>
    <w:rsid w:val="00EE5BF1"/>
    <w:rsid w:val="00EE752B"/>
    <w:rsid w:val="00EE7DA6"/>
    <w:rsid w:val="00EF024D"/>
    <w:rsid w:val="00EF3F8E"/>
    <w:rsid w:val="00EF411B"/>
    <w:rsid w:val="00EF53C8"/>
    <w:rsid w:val="00F012A2"/>
    <w:rsid w:val="00F039CB"/>
    <w:rsid w:val="00F04C5C"/>
    <w:rsid w:val="00F04E5F"/>
    <w:rsid w:val="00F052FF"/>
    <w:rsid w:val="00F053DE"/>
    <w:rsid w:val="00F05BD3"/>
    <w:rsid w:val="00F05F4E"/>
    <w:rsid w:val="00F06DFD"/>
    <w:rsid w:val="00F10989"/>
    <w:rsid w:val="00F123EC"/>
    <w:rsid w:val="00F13FAD"/>
    <w:rsid w:val="00F13FE1"/>
    <w:rsid w:val="00F155CF"/>
    <w:rsid w:val="00F174A0"/>
    <w:rsid w:val="00F17DEE"/>
    <w:rsid w:val="00F216B2"/>
    <w:rsid w:val="00F2296B"/>
    <w:rsid w:val="00F230C9"/>
    <w:rsid w:val="00F24628"/>
    <w:rsid w:val="00F24B4F"/>
    <w:rsid w:val="00F24FDD"/>
    <w:rsid w:val="00F31531"/>
    <w:rsid w:val="00F349CA"/>
    <w:rsid w:val="00F34BE7"/>
    <w:rsid w:val="00F34C9F"/>
    <w:rsid w:val="00F361D1"/>
    <w:rsid w:val="00F36957"/>
    <w:rsid w:val="00F36ABC"/>
    <w:rsid w:val="00F36DF9"/>
    <w:rsid w:val="00F36F6A"/>
    <w:rsid w:val="00F37E49"/>
    <w:rsid w:val="00F41E48"/>
    <w:rsid w:val="00F434B1"/>
    <w:rsid w:val="00F435A0"/>
    <w:rsid w:val="00F4523A"/>
    <w:rsid w:val="00F46320"/>
    <w:rsid w:val="00F46CE2"/>
    <w:rsid w:val="00F51F72"/>
    <w:rsid w:val="00F53839"/>
    <w:rsid w:val="00F552EE"/>
    <w:rsid w:val="00F571A9"/>
    <w:rsid w:val="00F57B52"/>
    <w:rsid w:val="00F645C2"/>
    <w:rsid w:val="00F6638D"/>
    <w:rsid w:val="00F665EB"/>
    <w:rsid w:val="00F67302"/>
    <w:rsid w:val="00F67FE4"/>
    <w:rsid w:val="00F70679"/>
    <w:rsid w:val="00F719E6"/>
    <w:rsid w:val="00F723DC"/>
    <w:rsid w:val="00F73B83"/>
    <w:rsid w:val="00F74A71"/>
    <w:rsid w:val="00F764CA"/>
    <w:rsid w:val="00F76CE0"/>
    <w:rsid w:val="00F76D41"/>
    <w:rsid w:val="00F775CD"/>
    <w:rsid w:val="00F8138B"/>
    <w:rsid w:val="00F82431"/>
    <w:rsid w:val="00F828E2"/>
    <w:rsid w:val="00F84350"/>
    <w:rsid w:val="00F8707D"/>
    <w:rsid w:val="00F90822"/>
    <w:rsid w:val="00F92295"/>
    <w:rsid w:val="00F922E4"/>
    <w:rsid w:val="00F92B4C"/>
    <w:rsid w:val="00F9451B"/>
    <w:rsid w:val="00F97518"/>
    <w:rsid w:val="00F97682"/>
    <w:rsid w:val="00FA23DB"/>
    <w:rsid w:val="00FA2D5F"/>
    <w:rsid w:val="00FA3365"/>
    <w:rsid w:val="00FA47B7"/>
    <w:rsid w:val="00FA75B2"/>
    <w:rsid w:val="00FB34C0"/>
    <w:rsid w:val="00FB55A3"/>
    <w:rsid w:val="00FB6C6D"/>
    <w:rsid w:val="00FC0BE1"/>
    <w:rsid w:val="00FC0F71"/>
    <w:rsid w:val="00FC15E0"/>
    <w:rsid w:val="00FC1ACA"/>
    <w:rsid w:val="00FC213B"/>
    <w:rsid w:val="00FC2B7A"/>
    <w:rsid w:val="00FC3B15"/>
    <w:rsid w:val="00FC3F7C"/>
    <w:rsid w:val="00FC4EBB"/>
    <w:rsid w:val="00FC51C0"/>
    <w:rsid w:val="00FC5C2E"/>
    <w:rsid w:val="00FC5F6D"/>
    <w:rsid w:val="00FD0D30"/>
    <w:rsid w:val="00FD0D76"/>
    <w:rsid w:val="00FD0DD7"/>
    <w:rsid w:val="00FD18E9"/>
    <w:rsid w:val="00FD20C5"/>
    <w:rsid w:val="00FD2B0C"/>
    <w:rsid w:val="00FD33D2"/>
    <w:rsid w:val="00FD4DFC"/>
    <w:rsid w:val="00FD71F9"/>
    <w:rsid w:val="00FD7CD9"/>
    <w:rsid w:val="00FE4E21"/>
    <w:rsid w:val="00FE5F2E"/>
    <w:rsid w:val="00FE6636"/>
    <w:rsid w:val="00FE683E"/>
    <w:rsid w:val="00FF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A1FB3"/>
  <w15:chartTrackingRefBased/>
  <w15:docId w15:val="{0B65DAC2-847F-41C7-8633-AE92AD397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2"/>
    <w:qFormat/>
    <w:rsid w:val="00753CB5"/>
    <w:pPr>
      <w:jc w:val="center"/>
    </w:pPr>
  </w:style>
  <w:style w:type="paragraph" w:styleId="1">
    <w:name w:val="heading 1"/>
    <w:next w:val="0"/>
    <w:link w:val="10"/>
    <w:qFormat/>
    <w:rsid w:val="00B13CC4"/>
    <w:pPr>
      <w:keepNext/>
      <w:keepLines/>
      <w:numPr>
        <w:numId w:val="35"/>
      </w:numPr>
      <w:spacing w:after="360"/>
      <w:jc w:val="center"/>
      <w:outlineLvl w:val="0"/>
    </w:pPr>
    <w:rPr>
      <w:rFonts w:ascii="黑体" w:eastAsia="黑体" w:hAnsi="黑体"/>
      <w:bCs/>
      <w:kern w:val="44"/>
      <w:sz w:val="32"/>
      <w:szCs w:val="44"/>
    </w:rPr>
  </w:style>
  <w:style w:type="paragraph" w:styleId="2">
    <w:name w:val="heading 2"/>
    <w:next w:val="0"/>
    <w:link w:val="20"/>
    <w:qFormat/>
    <w:rsid w:val="00C86C0A"/>
    <w:pPr>
      <w:keepNext/>
      <w:keepLines/>
      <w:numPr>
        <w:ilvl w:val="1"/>
        <w:numId w:val="35"/>
      </w:numPr>
      <w:spacing w:before="480" w:after="120" w:line="400" w:lineRule="exact"/>
      <w:outlineLvl w:val="1"/>
    </w:pPr>
    <w:rPr>
      <w:rFonts w:ascii="黑体" w:eastAsia="黑体" w:hAnsi="黑体" w:cstheme="majorBidi"/>
      <w:bCs/>
      <w:sz w:val="28"/>
      <w:szCs w:val="32"/>
    </w:rPr>
  </w:style>
  <w:style w:type="paragraph" w:styleId="3">
    <w:name w:val="heading 3"/>
    <w:next w:val="0"/>
    <w:link w:val="30"/>
    <w:qFormat/>
    <w:rsid w:val="00C86C0A"/>
    <w:pPr>
      <w:keepNext/>
      <w:keepLines/>
      <w:numPr>
        <w:ilvl w:val="2"/>
        <w:numId w:val="35"/>
      </w:numPr>
      <w:spacing w:before="240" w:after="120" w:line="400" w:lineRule="exact"/>
      <w:outlineLvl w:val="2"/>
    </w:pPr>
    <w:rPr>
      <w:rFonts w:ascii="黑体" w:eastAsia="黑体" w:hAnsi="黑体"/>
      <w:bCs/>
      <w:sz w:val="26"/>
      <w:szCs w:val="32"/>
    </w:rPr>
  </w:style>
  <w:style w:type="paragraph" w:styleId="4">
    <w:name w:val="heading 4"/>
    <w:next w:val="0"/>
    <w:link w:val="40"/>
    <w:qFormat/>
    <w:rsid w:val="00C86C0A"/>
    <w:pPr>
      <w:keepNext/>
      <w:keepLines/>
      <w:numPr>
        <w:ilvl w:val="3"/>
        <w:numId w:val="35"/>
      </w:numPr>
      <w:spacing w:line="400" w:lineRule="exact"/>
      <w:outlineLvl w:val="3"/>
    </w:pPr>
    <w:rPr>
      <w:rFonts w:cstheme="majorBidi"/>
      <w:bCs/>
      <w:sz w:val="24"/>
      <w:szCs w:val="28"/>
    </w:rPr>
  </w:style>
  <w:style w:type="paragraph" w:styleId="5">
    <w:name w:val="heading 5"/>
    <w:basedOn w:val="a1"/>
    <w:next w:val="a1"/>
    <w:link w:val="50"/>
    <w:uiPriority w:val="9"/>
    <w:semiHidden/>
    <w:rsid w:val="009D650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公式"/>
    <w:next w:val="0"/>
    <w:link w:val="a6"/>
    <w:uiPriority w:val="1"/>
    <w:qFormat/>
    <w:rsid w:val="005233FF"/>
    <w:pPr>
      <w:tabs>
        <w:tab w:val="center" w:pos="4156"/>
        <w:tab w:val="right" w:pos="8312"/>
      </w:tabs>
      <w:jc w:val="center"/>
    </w:pPr>
    <w:rPr>
      <w:sz w:val="24"/>
    </w:rPr>
  </w:style>
  <w:style w:type="character" w:customStyle="1" w:styleId="a6">
    <w:name w:val="公式 字符"/>
    <w:basedOn w:val="a2"/>
    <w:link w:val="a5"/>
    <w:uiPriority w:val="1"/>
    <w:rsid w:val="005233FF"/>
    <w:rPr>
      <w:sz w:val="24"/>
    </w:rPr>
  </w:style>
  <w:style w:type="character" w:customStyle="1" w:styleId="10">
    <w:name w:val="标题 1 字符"/>
    <w:basedOn w:val="a2"/>
    <w:link w:val="1"/>
    <w:rsid w:val="00B13CC4"/>
    <w:rPr>
      <w:rFonts w:ascii="黑体" w:eastAsia="黑体" w:hAnsi="黑体"/>
      <w:bCs/>
      <w:kern w:val="44"/>
      <w:sz w:val="32"/>
      <w:szCs w:val="44"/>
    </w:rPr>
  </w:style>
  <w:style w:type="character" w:customStyle="1" w:styleId="20">
    <w:name w:val="标题 2 字符"/>
    <w:basedOn w:val="a2"/>
    <w:link w:val="2"/>
    <w:rsid w:val="00C86C0A"/>
    <w:rPr>
      <w:rFonts w:ascii="黑体" w:eastAsia="黑体" w:hAnsi="黑体" w:cstheme="majorBidi"/>
      <w:bCs/>
      <w:sz w:val="28"/>
      <w:szCs w:val="32"/>
    </w:rPr>
  </w:style>
  <w:style w:type="character" w:customStyle="1" w:styleId="30">
    <w:name w:val="标题 3 字符"/>
    <w:basedOn w:val="a2"/>
    <w:link w:val="3"/>
    <w:rsid w:val="00C86C0A"/>
    <w:rPr>
      <w:rFonts w:ascii="黑体" w:eastAsia="黑体" w:hAnsi="黑体"/>
      <w:bCs/>
      <w:sz w:val="26"/>
      <w:szCs w:val="32"/>
    </w:rPr>
  </w:style>
  <w:style w:type="character" w:customStyle="1" w:styleId="11-11">
    <w:name w:val="1_表1-1 字符"/>
    <w:basedOn w:val="a2"/>
    <w:link w:val="11-10"/>
    <w:rsid w:val="00793DDE"/>
  </w:style>
  <w:style w:type="paragraph" w:customStyle="1" w:styleId="11-1">
    <w:name w:val="1_图1-1"/>
    <w:next w:val="0"/>
    <w:link w:val="11-12"/>
    <w:qFormat/>
    <w:rsid w:val="00793DDE"/>
    <w:pPr>
      <w:numPr>
        <w:ilvl w:val="4"/>
        <w:numId w:val="35"/>
      </w:numPr>
      <w:spacing w:afterLines="100" w:after="100" w:line="360" w:lineRule="auto"/>
      <w:jc w:val="center"/>
    </w:pPr>
  </w:style>
  <w:style w:type="character" w:customStyle="1" w:styleId="11-12">
    <w:name w:val="1_图1-1 字符"/>
    <w:basedOn w:val="a2"/>
    <w:link w:val="11-1"/>
    <w:rsid w:val="00793DDE"/>
  </w:style>
  <w:style w:type="table" w:styleId="a7">
    <w:name w:val="Grid Table Light"/>
    <w:basedOn w:val="a3"/>
    <w:uiPriority w:val="40"/>
    <w:rsid w:val="00903303"/>
    <w:pPr>
      <w:jc w:val="both"/>
    </w:pPr>
    <w:rPr>
      <w:rFonts w:ascii="Times New Roman" w:eastAsia="宋体" w:hAnsi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</w:style>
  <w:style w:type="paragraph" w:styleId="a8">
    <w:name w:val="header"/>
    <w:basedOn w:val="a1"/>
    <w:link w:val="a9"/>
    <w:uiPriority w:val="99"/>
    <w:unhideWhenUsed/>
    <w:rsid w:val="0003686D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rFonts w:eastAsia="宋体"/>
      <w:szCs w:val="18"/>
    </w:rPr>
  </w:style>
  <w:style w:type="character" w:customStyle="1" w:styleId="a9">
    <w:name w:val="页眉 字符"/>
    <w:basedOn w:val="a2"/>
    <w:link w:val="a8"/>
    <w:uiPriority w:val="99"/>
    <w:rsid w:val="0003686D"/>
    <w:rPr>
      <w:rFonts w:eastAsia="宋体"/>
      <w:szCs w:val="18"/>
    </w:rPr>
  </w:style>
  <w:style w:type="paragraph" w:styleId="aa">
    <w:name w:val="footer"/>
    <w:basedOn w:val="a1"/>
    <w:link w:val="ab"/>
    <w:uiPriority w:val="99"/>
    <w:unhideWhenUsed/>
    <w:rsid w:val="0003686D"/>
    <w:pPr>
      <w:tabs>
        <w:tab w:val="center" w:pos="4153"/>
        <w:tab w:val="right" w:pos="8306"/>
      </w:tabs>
      <w:snapToGrid w:val="0"/>
    </w:pPr>
    <w:rPr>
      <w:rFonts w:eastAsia="宋体"/>
    </w:rPr>
  </w:style>
  <w:style w:type="character" w:customStyle="1" w:styleId="ab">
    <w:name w:val="页脚 字符"/>
    <w:basedOn w:val="a2"/>
    <w:link w:val="aa"/>
    <w:uiPriority w:val="99"/>
    <w:rsid w:val="0003686D"/>
    <w:rPr>
      <w:rFonts w:eastAsia="宋体"/>
    </w:rPr>
  </w:style>
  <w:style w:type="paragraph" w:customStyle="1" w:styleId="ac">
    <w:name w:val="三号标题"/>
    <w:next w:val="0"/>
    <w:link w:val="ad"/>
    <w:uiPriority w:val="1"/>
    <w:qFormat/>
    <w:rsid w:val="005233FF"/>
    <w:pPr>
      <w:spacing w:after="360"/>
      <w:jc w:val="center"/>
      <w:outlineLvl w:val="0"/>
    </w:pPr>
    <w:rPr>
      <w:rFonts w:ascii="Arial" w:eastAsia="黑体" w:hAnsi="Arial"/>
      <w:sz w:val="32"/>
    </w:rPr>
  </w:style>
  <w:style w:type="character" w:customStyle="1" w:styleId="ad">
    <w:name w:val="三号标题 字符"/>
    <w:basedOn w:val="a2"/>
    <w:link w:val="ac"/>
    <w:uiPriority w:val="1"/>
    <w:rsid w:val="005233FF"/>
    <w:rPr>
      <w:rFonts w:ascii="Arial" w:eastAsia="黑体" w:hAnsi="Arial"/>
      <w:sz w:val="32"/>
    </w:rPr>
  </w:style>
  <w:style w:type="numbering" w:customStyle="1" w:styleId="a">
    <w:name w:val="论文编号"/>
    <w:uiPriority w:val="99"/>
    <w:rsid w:val="00CD4D2F"/>
    <w:pPr>
      <w:numPr>
        <w:numId w:val="35"/>
      </w:numPr>
    </w:pPr>
  </w:style>
  <w:style w:type="paragraph" w:styleId="ae">
    <w:name w:val="List Paragraph"/>
    <w:basedOn w:val="a1"/>
    <w:uiPriority w:val="34"/>
    <w:semiHidden/>
    <w:qFormat/>
    <w:rsid w:val="00E45FA5"/>
    <w:pPr>
      <w:ind w:firstLineChars="200" w:firstLine="420"/>
    </w:pPr>
  </w:style>
  <w:style w:type="paragraph" w:customStyle="1" w:styleId="0">
    <w:name w:val="0_缩进正文"/>
    <w:link w:val="00"/>
    <w:qFormat/>
    <w:rsid w:val="00E645B8"/>
    <w:pPr>
      <w:spacing w:line="400" w:lineRule="exact"/>
      <w:ind w:firstLineChars="200" w:firstLine="200"/>
      <w:jc w:val="both"/>
    </w:pPr>
    <w:rPr>
      <w:sz w:val="24"/>
    </w:rPr>
  </w:style>
  <w:style w:type="character" w:customStyle="1" w:styleId="00">
    <w:name w:val="0_缩进正文 字符"/>
    <w:basedOn w:val="a2"/>
    <w:link w:val="0"/>
    <w:rsid w:val="00E645B8"/>
    <w:rPr>
      <w:sz w:val="24"/>
    </w:rPr>
  </w:style>
  <w:style w:type="table" w:styleId="af">
    <w:name w:val="Table Grid"/>
    <w:aliases w:val="三线表"/>
    <w:basedOn w:val="a3"/>
    <w:uiPriority w:val="39"/>
    <w:rsid w:val="009C5575"/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inorHAnsi" w:eastAsiaTheme="minorEastAsia" w:hAnsiTheme="minorHAnsi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1-10">
    <w:name w:val="1_表1-1"/>
    <w:next w:val="0"/>
    <w:link w:val="11-11"/>
    <w:qFormat/>
    <w:rsid w:val="00793DDE"/>
    <w:pPr>
      <w:keepNext/>
      <w:numPr>
        <w:ilvl w:val="5"/>
        <w:numId w:val="35"/>
      </w:numPr>
      <w:spacing w:beforeLines="100" w:before="100" w:line="360" w:lineRule="auto"/>
      <w:jc w:val="center"/>
    </w:pPr>
  </w:style>
  <w:style w:type="paragraph" w:customStyle="1" w:styleId="af0">
    <w:name w:val="居中"/>
    <w:next w:val="0"/>
    <w:link w:val="af1"/>
    <w:qFormat/>
    <w:rsid w:val="008D6509"/>
    <w:pPr>
      <w:keepNext/>
      <w:jc w:val="center"/>
    </w:pPr>
  </w:style>
  <w:style w:type="character" w:customStyle="1" w:styleId="af1">
    <w:name w:val="居中 字符"/>
    <w:basedOn w:val="a2"/>
    <w:link w:val="af0"/>
    <w:rsid w:val="008D6509"/>
  </w:style>
  <w:style w:type="paragraph" w:styleId="TOC">
    <w:name w:val="TOC Heading"/>
    <w:basedOn w:val="1"/>
    <w:next w:val="a1"/>
    <w:uiPriority w:val="39"/>
    <w:qFormat/>
    <w:rsid w:val="00726001"/>
    <w:pPr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Cs w:val="32"/>
    </w:rPr>
  </w:style>
  <w:style w:type="paragraph" w:styleId="TOC1">
    <w:name w:val="toc 1"/>
    <w:basedOn w:val="a1"/>
    <w:next w:val="a1"/>
    <w:autoRedefine/>
    <w:uiPriority w:val="39"/>
    <w:unhideWhenUsed/>
    <w:rsid w:val="000B489E"/>
    <w:pPr>
      <w:tabs>
        <w:tab w:val="right" w:leader="dot" w:pos="9240"/>
      </w:tabs>
      <w:spacing w:before="120" w:line="400" w:lineRule="exact"/>
      <w:jc w:val="both"/>
    </w:pPr>
    <w:rPr>
      <w:rFonts w:eastAsia="黑体"/>
      <w:sz w:val="24"/>
    </w:rPr>
  </w:style>
  <w:style w:type="paragraph" w:styleId="TOC2">
    <w:name w:val="toc 2"/>
    <w:basedOn w:val="a1"/>
    <w:next w:val="a1"/>
    <w:autoRedefine/>
    <w:uiPriority w:val="39"/>
    <w:unhideWhenUsed/>
    <w:rsid w:val="000B489E"/>
    <w:pPr>
      <w:tabs>
        <w:tab w:val="right" w:leader="dot" w:pos="9240"/>
      </w:tabs>
      <w:spacing w:line="400" w:lineRule="exact"/>
      <w:ind w:leftChars="100" w:left="100"/>
      <w:jc w:val="both"/>
    </w:pPr>
    <w:rPr>
      <w:sz w:val="24"/>
    </w:rPr>
  </w:style>
  <w:style w:type="paragraph" w:styleId="TOC3">
    <w:name w:val="toc 3"/>
    <w:basedOn w:val="a1"/>
    <w:next w:val="a1"/>
    <w:autoRedefine/>
    <w:uiPriority w:val="39"/>
    <w:unhideWhenUsed/>
    <w:rsid w:val="000B489E"/>
    <w:pPr>
      <w:tabs>
        <w:tab w:val="right" w:leader="dot" w:pos="9240"/>
      </w:tabs>
      <w:spacing w:line="400" w:lineRule="exact"/>
      <w:ind w:leftChars="200" w:left="420"/>
      <w:jc w:val="both"/>
    </w:pPr>
    <w:rPr>
      <w:sz w:val="24"/>
    </w:rPr>
  </w:style>
  <w:style w:type="character" w:styleId="af2">
    <w:name w:val="Hyperlink"/>
    <w:basedOn w:val="a2"/>
    <w:uiPriority w:val="99"/>
    <w:unhideWhenUsed/>
    <w:rsid w:val="00726001"/>
    <w:rPr>
      <w:color w:val="0563C1" w:themeColor="hyperlink"/>
      <w:u w:val="single"/>
    </w:rPr>
  </w:style>
  <w:style w:type="character" w:styleId="af3">
    <w:name w:val="Placeholder Text"/>
    <w:basedOn w:val="a2"/>
    <w:uiPriority w:val="99"/>
    <w:semiHidden/>
    <w:rsid w:val="006013BE"/>
    <w:rPr>
      <w:color w:val="808080"/>
    </w:rPr>
  </w:style>
  <w:style w:type="paragraph" w:styleId="af4">
    <w:name w:val="annotation text"/>
    <w:basedOn w:val="a1"/>
    <w:link w:val="af5"/>
    <w:uiPriority w:val="4"/>
    <w:semiHidden/>
    <w:rsid w:val="00532B68"/>
    <w:pPr>
      <w:widowControl w:val="0"/>
      <w:jc w:val="left"/>
    </w:pPr>
    <w:rPr>
      <w:rFonts w:ascii="Times New Roman" w:eastAsia="宋体" w:hAnsi="Times New Roman" w:cs="Times New Roman"/>
      <w:szCs w:val="20"/>
    </w:rPr>
  </w:style>
  <w:style w:type="character" w:customStyle="1" w:styleId="af5">
    <w:name w:val="批注文字 字符"/>
    <w:basedOn w:val="a2"/>
    <w:link w:val="af4"/>
    <w:uiPriority w:val="4"/>
    <w:semiHidden/>
    <w:rsid w:val="009E3ED1"/>
    <w:rPr>
      <w:rFonts w:ascii="Times New Roman" w:eastAsia="宋体" w:hAnsi="Times New Roman" w:cs="Times New Roman"/>
      <w:szCs w:val="20"/>
    </w:rPr>
  </w:style>
  <w:style w:type="paragraph" w:styleId="TOC4">
    <w:name w:val="toc 4"/>
    <w:basedOn w:val="a1"/>
    <w:next w:val="a1"/>
    <w:autoRedefine/>
    <w:uiPriority w:val="39"/>
    <w:unhideWhenUsed/>
    <w:rsid w:val="000B489E"/>
    <w:pPr>
      <w:tabs>
        <w:tab w:val="right" w:leader="dot" w:pos="9240"/>
      </w:tabs>
      <w:spacing w:line="400" w:lineRule="exact"/>
      <w:ind w:leftChars="300" w:left="300"/>
      <w:jc w:val="both"/>
    </w:pPr>
    <w:rPr>
      <w:sz w:val="24"/>
    </w:rPr>
  </w:style>
  <w:style w:type="table" w:customStyle="1" w:styleId="af6">
    <w:name w:val="无边框表格"/>
    <w:basedOn w:val="a3"/>
    <w:uiPriority w:val="99"/>
    <w:rsid w:val="00ED19D0"/>
    <w:tblPr/>
  </w:style>
  <w:style w:type="paragraph" w:styleId="af7">
    <w:name w:val="caption"/>
    <w:basedOn w:val="a1"/>
    <w:next w:val="a1"/>
    <w:uiPriority w:val="35"/>
    <w:unhideWhenUsed/>
    <w:qFormat/>
    <w:rsid w:val="00656051"/>
    <w:rPr>
      <w:rFonts w:asciiTheme="majorHAnsi" w:eastAsia="黑体" w:hAnsiTheme="majorHAnsi" w:cstheme="majorBidi"/>
      <w:sz w:val="20"/>
      <w:szCs w:val="20"/>
    </w:rPr>
  </w:style>
  <w:style w:type="paragraph" w:customStyle="1" w:styleId="a0">
    <w:name w:val="文献"/>
    <w:basedOn w:val="0"/>
    <w:link w:val="af8"/>
    <w:uiPriority w:val="2"/>
    <w:qFormat/>
    <w:rsid w:val="001A76A4"/>
    <w:pPr>
      <w:numPr>
        <w:ilvl w:val="8"/>
        <w:numId w:val="35"/>
      </w:numPr>
      <w:wordWrap w:val="0"/>
      <w:spacing w:before="60" w:line="320" w:lineRule="exact"/>
      <w:ind w:left="220" w:hangingChars="220" w:hanging="220"/>
    </w:pPr>
    <w:rPr>
      <w:sz w:val="21"/>
    </w:rPr>
  </w:style>
  <w:style w:type="character" w:customStyle="1" w:styleId="af8">
    <w:name w:val="文献 字符"/>
    <w:basedOn w:val="00"/>
    <w:link w:val="a0"/>
    <w:uiPriority w:val="2"/>
    <w:rsid w:val="001A76A4"/>
    <w:rPr>
      <w:sz w:val="24"/>
    </w:rPr>
  </w:style>
  <w:style w:type="character" w:styleId="af9">
    <w:name w:val="FollowedHyperlink"/>
    <w:basedOn w:val="a2"/>
    <w:uiPriority w:val="99"/>
    <w:semiHidden/>
    <w:unhideWhenUsed/>
    <w:rsid w:val="00FD71F9"/>
    <w:rPr>
      <w:color w:val="954F72" w:themeColor="followedHyperlink"/>
      <w:u w:val="single"/>
    </w:rPr>
  </w:style>
  <w:style w:type="character" w:customStyle="1" w:styleId="40">
    <w:name w:val="标题 4 字符"/>
    <w:basedOn w:val="a2"/>
    <w:link w:val="4"/>
    <w:rsid w:val="00C86C0A"/>
    <w:rPr>
      <w:rFonts w:cstheme="majorBidi"/>
      <w:bCs/>
      <w:sz w:val="24"/>
      <w:szCs w:val="28"/>
    </w:rPr>
  </w:style>
  <w:style w:type="paragraph" w:customStyle="1" w:styleId="afa">
    <w:name w:val="论文题目"/>
    <w:basedOn w:val="a1"/>
    <w:link w:val="afb"/>
    <w:uiPriority w:val="2"/>
    <w:qFormat/>
    <w:rsid w:val="00753CB5"/>
    <w:pPr>
      <w:jc w:val="left"/>
    </w:pPr>
    <w:rPr>
      <w:rFonts w:ascii="黑体" w:eastAsia="黑体" w:hAnsi="黑体"/>
      <w:sz w:val="52"/>
      <w:szCs w:val="36"/>
    </w:rPr>
  </w:style>
  <w:style w:type="character" w:customStyle="1" w:styleId="afb">
    <w:name w:val="论文题目 字符"/>
    <w:basedOn w:val="a2"/>
    <w:link w:val="afa"/>
    <w:uiPriority w:val="2"/>
    <w:rsid w:val="00753CB5"/>
    <w:rPr>
      <w:rFonts w:ascii="黑体" w:eastAsia="黑体" w:hAnsi="黑体"/>
      <w:sz w:val="52"/>
      <w:szCs w:val="36"/>
    </w:rPr>
  </w:style>
  <w:style w:type="paragraph" w:customStyle="1" w:styleId="24">
    <w:name w:val="段前24磅"/>
    <w:next w:val="0"/>
    <w:link w:val="240"/>
    <w:uiPriority w:val="2"/>
    <w:qFormat/>
    <w:rsid w:val="0003686D"/>
    <w:pPr>
      <w:spacing w:line="360" w:lineRule="auto"/>
      <w:jc w:val="center"/>
    </w:pPr>
    <w:rPr>
      <w:sz w:val="24"/>
    </w:rPr>
  </w:style>
  <w:style w:type="character" w:customStyle="1" w:styleId="50">
    <w:name w:val="标题 5 字符"/>
    <w:basedOn w:val="a2"/>
    <w:link w:val="5"/>
    <w:uiPriority w:val="9"/>
    <w:semiHidden/>
    <w:rsid w:val="009D6500"/>
    <w:rPr>
      <w:b/>
      <w:bCs/>
      <w:sz w:val="28"/>
      <w:szCs w:val="28"/>
    </w:rPr>
  </w:style>
  <w:style w:type="character" w:customStyle="1" w:styleId="240">
    <w:name w:val="段前24磅 字符"/>
    <w:basedOn w:val="00"/>
    <w:link w:val="24"/>
    <w:uiPriority w:val="2"/>
    <w:rsid w:val="0003686D"/>
    <w:rPr>
      <w:sz w:val="24"/>
    </w:rPr>
  </w:style>
  <w:style w:type="paragraph" w:styleId="TOC5">
    <w:name w:val="toc 5"/>
    <w:basedOn w:val="a1"/>
    <w:next w:val="a1"/>
    <w:autoRedefine/>
    <w:uiPriority w:val="39"/>
    <w:unhideWhenUsed/>
    <w:rsid w:val="009D6500"/>
    <w:pPr>
      <w:tabs>
        <w:tab w:val="right" w:leader="dot" w:pos="8302"/>
      </w:tabs>
      <w:spacing w:line="400" w:lineRule="exact"/>
      <w:jc w:val="both"/>
    </w:pPr>
    <w:rPr>
      <w:sz w:val="24"/>
    </w:rPr>
  </w:style>
  <w:style w:type="paragraph" w:styleId="afc">
    <w:name w:val="Title"/>
    <w:basedOn w:val="a1"/>
    <w:next w:val="a1"/>
    <w:link w:val="afd"/>
    <w:uiPriority w:val="10"/>
    <w:semiHidden/>
    <w:unhideWhenUsed/>
    <w:qFormat/>
    <w:rsid w:val="0027612A"/>
    <w:p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d">
    <w:name w:val="标题 字符"/>
    <w:basedOn w:val="a2"/>
    <w:link w:val="afc"/>
    <w:uiPriority w:val="10"/>
    <w:semiHidden/>
    <w:rsid w:val="0027612A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content">
    <w:name w:val="content"/>
    <w:basedOn w:val="a1"/>
    <w:qFormat/>
    <w:rsid w:val="00343E96"/>
    <w:pPr>
      <w:widowControl w:val="0"/>
      <w:suppressAutoHyphens/>
      <w:jc w:val="both"/>
    </w:pPr>
    <w:rPr>
      <w:rFonts w:ascii="Liberation Serif" w:eastAsia="文泉驿正黑" w:hAnsi="Liberation Serif" w:cs="Lohit Devanagari"/>
      <w:kern w:val="1"/>
      <w:szCs w:val="24"/>
      <w:lang w:eastAsia="hi-IN" w:bidi="hi-IN"/>
    </w:rPr>
  </w:style>
  <w:style w:type="paragraph" w:customStyle="1" w:styleId="AMDisplayEquation">
    <w:name w:val="AMDisplayEquation"/>
    <w:basedOn w:val="0"/>
    <w:link w:val="AMDisplayEquation0"/>
    <w:rsid w:val="00345D9A"/>
    <w:pPr>
      <w:tabs>
        <w:tab w:val="center" w:pos="4160"/>
        <w:tab w:val="right" w:pos="8320"/>
      </w:tabs>
      <w:ind w:firstLine="480"/>
    </w:pPr>
    <w:rPr>
      <w:rFonts w:ascii="Cambria Math" w:hAnsi="Cambria Math"/>
      <w:i/>
    </w:rPr>
  </w:style>
  <w:style w:type="character" w:customStyle="1" w:styleId="AMDisplayEquation0">
    <w:name w:val="AMDisplayEquation 字符"/>
    <w:basedOn w:val="00"/>
    <w:link w:val="AMDisplayEquation"/>
    <w:rsid w:val="00345D9A"/>
    <w:rPr>
      <w:rFonts w:ascii="Cambria Math" w:hAnsi="Cambria Math"/>
      <w:i/>
      <w:sz w:val="24"/>
    </w:rPr>
  </w:style>
  <w:style w:type="character" w:styleId="afe">
    <w:name w:val="Unresolved Mention"/>
    <w:basedOn w:val="a2"/>
    <w:uiPriority w:val="99"/>
    <w:semiHidden/>
    <w:unhideWhenUsed/>
    <w:rsid w:val="003F63A2"/>
    <w:rPr>
      <w:color w:val="605E5C"/>
      <w:shd w:val="clear" w:color="auto" w:fill="E1DFDD"/>
    </w:rPr>
  </w:style>
  <w:style w:type="paragraph" w:customStyle="1" w:styleId="CharCharCharCharCharCharCharCharCharChar">
    <w:name w:val=" Char Char Char Char Char Char Char Char Char Char"/>
    <w:basedOn w:val="a1"/>
    <w:qFormat/>
    <w:rsid w:val="0062173C"/>
    <w:pPr>
      <w:widowControl w:val="0"/>
      <w:jc w:val="both"/>
    </w:pPr>
    <w:rPr>
      <w:rFonts w:ascii="Tahoma" w:eastAsia="宋体" w:hAnsi="Tahoma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3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8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0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2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0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oleObject" Target="embeddings/oleObject3.bin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oleObject" Target="embeddings/oleObject5.bin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4.w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github.com/Ashington258/BLDC_PMSM_Controller" TargetMode="External"/><Relationship Id="rId40" Type="http://schemas.openxmlformats.org/officeDocument/2006/relationships/oleObject" Target="embeddings/oleObject4.bin"/><Relationship Id="rId45" Type="http://schemas.openxmlformats.org/officeDocument/2006/relationships/image" Target="media/image32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1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0.png"/><Relationship Id="rId48" Type="http://schemas.openxmlformats.org/officeDocument/2006/relationships/footer" Target="footer1.xml"/><Relationship Id="rId8" Type="http://schemas.openxmlformats.org/officeDocument/2006/relationships/image" Target="media/image1.jpeg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wmf"/><Relationship Id="rId46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image" Target="media/image2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92148\AppData\Roaming\Microsoft\Templates\&#28165;&#21326;&#22823;&#23398;&#30740;&#31350;&#29983;&#23398;&#20301;&#35770;&#25991;&#27169;&#2649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宋体&amp;Times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46A87-3416-4061-A834-A403CC769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清华大学研究生学位论文模板.dotm</Template>
  <TotalTime>212</TotalTime>
  <Pages>32</Pages>
  <Words>3289</Words>
  <Characters>18753</Characters>
  <Application>Microsoft Office Word</Application>
  <DocSecurity>0</DocSecurity>
  <Lines>156</Lines>
  <Paragraphs>43</Paragraphs>
  <ScaleCrop>false</ScaleCrop>
  <Company/>
  <LinksUpToDate>false</LinksUpToDate>
  <CharactersWithSpaces>21999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Ashington</dc:creator>
  <cp:keywords/>
  <dc:description/>
  <cp:lastModifiedBy>ThreeSwords Leaf</cp:lastModifiedBy>
  <cp:revision>12</cp:revision>
  <cp:lastPrinted>2025-09-11T03:41:00Z</cp:lastPrinted>
  <dcterms:created xsi:type="dcterms:W3CDTF">2025-09-08T11:40:00Z</dcterms:created>
  <dcterms:modified xsi:type="dcterms:W3CDTF">2025-09-11T03:41:00Z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